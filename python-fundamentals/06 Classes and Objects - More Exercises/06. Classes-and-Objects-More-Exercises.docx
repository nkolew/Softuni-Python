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A8" w:rsidRDefault="00470F35" w:rsidP="004C3F38">
      <w:pPr>
        <w:pStyle w:val="Heading1"/>
        <w:jc w:val="center"/>
      </w:pPr>
      <w:r>
        <w:t xml:space="preserve">More </w:t>
      </w:r>
      <w:r w:rsidR="009967F7">
        <w:t>Exercise</w:t>
      </w:r>
      <w:r>
        <w:t>s</w:t>
      </w:r>
      <w:r w:rsidR="004C3F38">
        <w:t xml:space="preserve">: </w:t>
      </w:r>
      <w:r w:rsidR="00FC4AC3">
        <w:t>Classes and Objects</w:t>
      </w:r>
    </w:p>
    <w:p w:rsidR="00470F35" w:rsidRDefault="00470F35" w:rsidP="00470F35">
      <w:pPr>
        <w:pStyle w:val="Heading1"/>
        <w:jc w:val="center"/>
      </w:pPr>
      <w:r>
        <w:t>Creating a Simple Pong Game Using Processing</w:t>
      </w:r>
    </w:p>
    <w:p w:rsidR="00470F35" w:rsidRDefault="00470F35" w:rsidP="00470F35">
      <w:pPr>
        <w:pStyle w:val="Heading2"/>
      </w:pPr>
      <w:r>
        <w:t>Processing</w:t>
      </w:r>
    </w:p>
    <w:p w:rsidR="00470F35" w:rsidRDefault="00470F35" w:rsidP="00470F35">
      <w:pPr>
        <w:pStyle w:val="Heading3"/>
      </w:pPr>
      <w:r>
        <w:t>About Processing</w:t>
      </w:r>
    </w:p>
    <w:p w:rsidR="00470F35" w:rsidRDefault="00470F35" w:rsidP="00470F35">
      <w:r w:rsidRPr="00470F35">
        <w:t xml:space="preserve">Processing is a </w:t>
      </w:r>
      <w:r w:rsidRPr="003D17A3">
        <w:rPr>
          <w:b/>
        </w:rPr>
        <w:t>flexible</w:t>
      </w:r>
      <w:r w:rsidRPr="00470F35">
        <w:t xml:space="preserve"> software </w:t>
      </w:r>
      <w:r w:rsidRPr="003D17A3">
        <w:rPr>
          <w:b/>
        </w:rPr>
        <w:t>sketchbook</w:t>
      </w:r>
      <w:r w:rsidRPr="00470F35">
        <w:t xml:space="preserve"> and a language for learning how to code within the context of the </w:t>
      </w:r>
      <w:r w:rsidRPr="003D17A3">
        <w:rPr>
          <w:b/>
        </w:rPr>
        <w:t>visual arts</w:t>
      </w:r>
      <w:r w:rsidRPr="00470F35">
        <w:t>.</w:t>
      </w:r>
      <w:r w:rsidR="003D17A3">
        <w:rPr>
          <w:lang w:val="bg-BG"/>
        </w:rPr>
        <w:t xml:space="preserve"> </w:t>
      </w:r>
      <w:r w:rsidR="003D17A3">
        <w:t xml:space="preserve">In this exercise we are going to use </w:t>
      </w:r>
      <w:proofErr w:type="gramStart"/>
      <w:r w:rsidR="003D17A3" w:rsidRPr="003D17A3">
        <w:rPr>
          <w:b/>
        </w:rPr>
        <w:t>Processing</w:t>
      </w:r>
      <w:proofErr w:type="gramEnd"/>
      <w:r w:rsidR="003D17A3">
        <w:t xml:space="preserve"> to create a simple </w:t>
      </w:r>
      <w:r w:rsidR="003D17A3" w:rsidRPr="003D17A3">
        <w:rPr>
          <w:b/>
        </w:rPr>
        <w:t>two-player</w:t>
      </w:r>
      <w:r w:rsidR="003D17A3">
        <w:t xml:space="preserve"> game of </w:t>
      </w:r>
      <w:r w:rsidR="003D17A3" w:rsidRPr="003D17A3">
        <w:rPr>
          <w:b/>
        </w:rPr>
        <w:t>Pong</w:t>
      </w:r>
    </w:p>
    <w:p w:rsidR="003D17A3" w:rsidRDefault="003D17A3" w:rsidP="003D17A3">
      <w:pPr>
        <w:pStyle w:val="Heading3"/>
      </w:pPr>
      <w:r>
        <w:t>Processing Installation Guide</w:t>
      </w:r>
    </w:p>
    <w:p w:rsidR="003D17A3" w:rsidRDefault="003D17A3" w:rsidP="003D17A3">
      <w:r>
        <w:t xml:space="preserve">Go to </w:t>
      </w:r>
      <w:hyperlink r:id="rId8" w:history="1">
        <w:r w:rsidRPr="003D17A3">
          <w:rPr>
            <w:rStyle w:val="Hyperlink"/>
          </w:rPr>
          <w:t>https://processing.org/download/</w:t>
        </w:r>
      </w:hyperlink>
      <w:r>
        <w:t xml:space="preserve"> and choose a download link according to your operation system</w:t>
      </w:r>
    </w:p>
    <w:p w:rsidR="003D17A3" w:rsidRDefault="003D17A3" w:rsidP="003D17A3">
      <w:r>
        <w:rPr>
          <w:noProof/>
        </w:rPr>
        <w:drawing>
          <wp:inline distT="0" distB="0" distL="0" distR="0" wp14:anchorId="2EC84A71" wp14:editId="2CEB173C">
            <wp:extent cx="3436620" cy="1264527"/>
            <wp:effectExtent l="19050" t="19050" r="1143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9793" cy="1276733"/>
                    </a:xfrm>
                    <a:prstGeom prst="rect">
                      <a:avLst/>
                    </a:prstGeom>
                    <a:ln>
                      <a:solidFill>
                        <a:schemeClr val="tx1"/>
                      </a:solidFill>
                    </a:ln>
                  </pic:spPr>
                </pic:pic>
              </a:graphicData>
            </a:graphic>
          </wp:inline>
        </w:drawing>
      </w:r>
    </w:p>
    <w:p w:rsidR="003D17A3" w:rsidRPr="003D17A3" w:rsidRDefault="003D17A3" w:rsidP="003D17A3">
      <w:pPr>
        <w:rPr>
          <w:rFonts w:ascii="Consolas" w:hAnsi="Consolas"/>
          <w:b/>
        </w:rPr>
      </w:pPr>
      <w:r>
        <w:t xml:space="preserve">Extract the </w:t>
      </w:r>
      <w:r w:rsidRPr="003D17A3">
        <w:rPr>
          <w:rFonts w:ascii="Consolas" w:hAnsi="Consolas"/>
          <w:b/>
        </w:rPr>
        <w:t>zip</w:t>
      </w:r>
      <w:r>
        <w:t xml:space="preserve"> file and open </w:t>
      </w:r>
      <w:r w:rsidRPr="003D17A3">
        <w:rPr>
          <w:rFonts w:ascii="Consolas" w:hAnsi="Consolas"/>
          <w:b/>
        </w:rPr>
        <w:t>processing.exe</w:t>
      </w:r>
      <w:r>
        <w:rPr>
          <w:rFonts w:ascii="Consolas" w:hAnsi="Consolas"/>
          <w:b/>
        </w:rPr>
        <w:t xml:space="preserve">. </w:t>
      </w:r>
      <w:r>
        <w:t xml:space="preserve">Install the </w:t>
      </w:r>
      <w:r w:rsidRPr="003D17A3">
        <w:rPr>
          <w:b/>
        </w:rPr>
        <w:t>python mode</w:t>
      </w:r>
      <w:r>
        <w:t xml:space="preserve"> for processing by clicking the </w:t>
      </w:r>
      <w:r w:rsidRPr="003D17A3">
        <w:rPr>
          <w:b/>
        </w:rPr>
        <w:t>dropdown</w:t>
      </w:r>
      <w:r>
        <w:t xml:space="preserve"> on the upper right corner and choosing the </w:t>
      </w:r>
      <w:r w:rsidRPr="003D17A3">
        <w:rPr>
          <w:b/>
        </w:rPr>
        <w:t>"Add Mode"</w:t>
      </w:r>
      <w:r>
        <w:t xml:space="preserve"> option </w:t>
      </w:r>
    </w:p>
    <w:p w:rsidR="003D17A3" w:rsidRDefault="003D17A3" w:rsidP="003D17A3">
      <w:r>
        <w:rPr>
          <w:noProof/>
        </w:rPr>
        <w:drawing>
          <wp:inline distT="0" distB="0" distL="0" distR="0" wp14:anchorId="3A4F6A94" wp14:editId="741AC1FC">
            <wp:extent cx="3756660" cy="3005406"/>
            <wp:effectExtent l="19050" t="19050" r="1524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085" cy="3015346"/>
                    </a:xfrm>
                    <a:prstGeom prst="rect">
                      <a:avLst/>
                    </a:prstGeom>
                    <a:ln>
                      <a:solidFill>
                        <a:schemeClr val="tx1"/>
                      </a:solidFill>
                    </a:ln>
                  </pic:spPr>
                </pic:pic>
              </a:graphicData>
            </a:graphic>
          </wp:inline>
        </w:drawing>
      </w:r>
    </w:p>
    <w:p w:rsidR="003D17A3" w:rsidRDefault="003D17A3" w:rsidP="003D17A3">
      <w:r>
        <w:lastRenderedPageBreak/>
        <w:t xml:space="preserve">Now we are ready to open the </w:t>
      </w:r>
      <w:r w:rsidRPr="003D17A3">
        <w:rPr>
          <w:b/>
        </w:rPr>
        <w:t>skeleton</w:t>
      </w:r>
      <w:r>
        <w:t xml:space="preserve"> and start </w:t>
      </w:r>
      <w:r w:rsidRPr="003D17A3">
        <w:rPr>
          <w:b/>
        </w:rPr>
        <w:t>implementing</w:t>
      </w:r>
      <w:r>
        <w:t xml:space="preserve"> the missing pieces of the game</w:t>
      </w:r>
    </w:p>
    <w:p w:rsidR="003D17A3" w:rsidRDefault="003D17A3" w:rsidP="003D17A3">
      <w:pPr>
        <w:pStyle w:val="Heading3"/>
      </w:pPr>
      <w:r>
        <w:t>Processing Reference</w:t>
      </w:r>
    </w:p>
    <w:p w:rsidR="003D17A3" w:rsidRDefault="001E707D" w:rsidP="003D17A3">
      <w:r>
        <w:t xml:space="preserve">On this link </w:t>
      </w:r>
      <w:hyperlink r:id="rId11" w:history="1">
        <w:r>
          <w:rPr>
            <w:rStyle w:val="Hyperlink"/>
          </w:rPr>
          <w:t>https://py.processing.org/reference/</w:t>
        </w:r>
      </w:hyperlink>
      <w:r>
        <w:t xml:space="preserve"> you can refer to all the </w:t>
      </w:r>
      <w:r>
        <w:rPr>
          <w:b/>
        </w:rPr>
        <w:t>build-</w:t>
      </w:r>
      <w:r w:rsidRPr="001E707D">
        <w:rPr>
          <w:b/>
        </w:rPr>
        <w:t>in</w:t>
      </w:r>
      <w:r>
        <w:t xml:space="preserve"> </w:t>
      </w:r>
      <w:r w:rsidRPr="001E707D">
        <w:rPr>
          <w:b/>
        </w:rPr>
        <w:t>methods</w:t>
      </w:r>
      <w:r>
        <w:t xml:space="preserve"> in processing that can be used.</w:t>
      </w:r>
    </w:p>
    <w:p w:rsidR="001E707D" w:rsidRDefault="001E707D" w:rsidP="001E707D">
      <w:pPr>
        <w:pStyle w:val="Heading2"/>
      </w:pPr>
      <w:r>
        <w:t>The Final Result</w:t>
      </w:r>
    </w:p>
    <w:p w:rsidR="001E707D" w:rsidRDefault="001E707D" w:rsidP="001E707D">
      <w:r>
        <w:t>After implementing all the missing logic in our project the game should look like this:</w:t>
      </w:r>
    </w:p>
    <w:p w:rsidR="001E707D" w:rsidRDefault="001E707D" w:rsidP="001E707D">
      <w:r>
        <w:rPr>
          <w:noProof/>
        </w:rPr>
        <w:drawing>
          <wp:inline distT="0" distB="0" distL="0" distR="0" wp14:anchorId="1558CB12" wp14:editId="1BCE5314">
            <wp:extent cx="4427220" cy="2489429"/>
            <wp:effectExtent l="19050" t="19050" r="1143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640" cy="2493601"/>
                    </a:xfrm>
                    <a:prstGeom prst="rect">
                      <a:avLst/>
                    </a:prstGeom>
                    <a:ln>
                      <a:solidFill>
                        <a:schemeClr val="tx1"/>
                      </a:solidFill>
                    </a:ln>
                  </pic:spPr>
                </pic:pic>
              </a:graphicData>
            </a:graphic>
          </wp:inline>
        </w:drawing>
      </w:r>
    </w:p>
    <w:p w:rsidR="001E707D" w:rsidRDefault="001E707D" w:rsidP="001E707D">
      <w:r>
        <w:rPr>
          <w:noProof/>
        </w:rPr>
        <w:drawing>
          <wp:inline distT="0" distB="0" distL="0" distR="0" wp14:anchorId="35276846" wp14:editId="71C98674">
            <wp:extent cx="4434840" cy="2505030"/>
            <wp:effectExtent l="19050" t="19050" r="2286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0630" cy="2513949"/>
                    </a:xfrm>
                    <a:prstGeom prst="rect">
                      <a:avLst/>
                    </a:prstGeom>
                    <a:ln>
                      <a:solidFill>
                        <a:schemeClr val="tx1"/>
                      </a:solidFill>
                    </a:ln>
                  </pic:spPr>
                </pic:pic>
              </a:graphicData>
            </a:graphic>
          </wp:inline>
        </w:drawing>
      </w:r>
    </w:p>
    <w:p w:rsidR="001E707D" w:rsidRDefault="001E707D" w:rsidP="00872148">
      <w:pPr>
        <w:pStyle w:val="ListParagraph"/>
        <w:numPr>
          <w:ilvl w:val="0"/>
          <w:numId w:val="2"/>
        </w:numPr>
      </w:pPr>
      <w:r>
        <w:t xml:space="preserve">The </w:t>
      </w:r>
      <w:r w:rsidRPr="001E707D">
        <w:rPr>
          <w:b/>
        </w:rPr>
        <w:t>first player</w:t>
      </w:r>
      <w:r>
        <w:t xml:space="preserve"> will use the </w:t>
      </w:r>
      <w:r w:rsidRPr="001E707D">
        <w:rPr>
          <w:b/>
        </w:rPr>
        <w:t>arrow keys</w:t>
      </w:r>
      <w:r>
        <w:t xml:space="preserve"> to move</w:t>
      </w:r>
    </w:p>
    <w:p w:rsidR="001E707D" w:rsidRDefault="001E707D" w:rsidP="00872148">
      <w:pPr>
        <w:pStyle w:val="ListParagraph"/>
        <w:numPr>
          <w:ilvl w:val="0"/>
          <w:numId w:val="2"/>
        </w:numPr>
      </w:pPr>
      <w:r>
        <w:t xml:space="preserve">The </w:t>
      </w:r>
      <w:r w:rsidRPr="001E707D">
        <w:rPr>
          <w:b/>
        </w:rPr>
        <w:t>second player</w:t>
      </w:r>
      <w:r>
        <w:t xml:space="preserve"> will use the </w:t>
      </w:r>
      <w:r w:rsidRPr="001E707D">
        <w:rPr>
          <w:b/>
        </w:rPr>
        <w:t>"A"</w:t>
      </w:r>
      <w:r>
        <w:t xml:space="preserve"> and </w:t>
      </w:r>
      <w:r w:rsidRPr="001E707D">
        <w:rPr>
          <w:b/>
        </w:rPr>
        <w:t>"D"</w:t>
      </w:r>
      <w:r>
        <w:t xml:space="preserve"> keys to move</w:t>
      </w:r>
    </w:p>
    <w:p w:rsidR="001E707D" w:rsidRPr="001E707D" w:rsidRDefault="001E707D" w:rsidP="00872148">
      <w:pPr>
        <w:pStyle w:val="ListParagraph"/>
        <w:numPr>
          <w:ilvl w:val="0"/>
          <w:numId w:val="2"/>
        </w:numPr>
      </w:pPr>
      <w:r>
        <w:t xml:space="preserve">After one of them wins, a </w:t>
      </w:r>
      <w:r w:rsidRPr="001E707D">
        <w:rPr>
          <w:b/>
        </w:rPr>
        <w:t>message</w:t>
      </w:r>
      <w:r>
        <w:t xml:space="preserve"> is shown and the game can be </w:t>
      </w:r>
      <w:r w:rsidRPr="001E707D">
        <w:rPr>
          <w:b/>
        </w:rPr>
        <w:t xml:space="preserve">reset </w:t>
      </w:r>
      <w:r>
        <w:t xml:space="preserve">by clicking the </w:t>
      </w:r>
      <w:r w:rsidRPr="001E707D">
        <w:rPr>
          <w:b/>
        </w:rPr>
        <w:t>"SPACE"</w:t>
      </w:r>
      <w:r>
        <w:t xml:space="preserve"> key on the keyboard</w:t>
      </w:r>
    </w:p>
    <w:p w:rsidR="001E707D" w:rsidRDefault="001E707D" w:rsidP="001E707D">
      <w:pPr>
        <w:pStyle w:val="Heading2"/>
      </w:pPr>
      <w:r>
        <w:lastRenderedPageBreak/>
        <w:t>Exploring the Skeleton</w:t>
      </w:r>
    </w:p>
    <w:p w:rsidR="001E707D" w:rsidRDefault="001E707D" w:rsidP="001E707D">
      <w:r>
        <w:t xml:space="preserve">You will be provided with a </w:t>
      </w:r>
      <w:r w:rsidRPr="001E707D">
        <w:rPr>
          <w:b/>
        </w:rPr>
        <w:t>skeleto</w:t>
      </w:r>
      <w:r w:rsidRPr="00762A17">
        <w:rPr>
          <w:b/>
        </w:rPr>
        <w:t>n</w:t>
      </w:r>
      <w:r>
        <w:t xml:space="preserve">. It will contain a folder named </w:t>
      </w:r>
      <w:r w:rsidRPr="001E707D">
        <w:rPr>
          <w:rFonts w:ascii="Consolas" w:hAnsi="Consolas"/>
          <w:b/>
        </w:rPr>
        <w:t>"main"</w:t>
      </w:r>
      <w:r>
        <w:t>. In that folder you will see the following files:</w:t>
      </w:r>
    </w:p>
    <w:p w:rsidR="001E707D" w:rsidRDefault="001E707D" w:rsidP="001E707D">
      <w:r>
        <w:rPr>
          <w:noProof/>
        </w:rPr>
        <w:drawing>
          <wp:inline distT="0" distB="0" distL="0" distR="0" wp14:anchorId="78456DB4" wp14:editId="6E5DFFFD">
            <wp:extent cx="5972810" cy="1704340"/>
            <wp:effectExtent l="19050" t="19050" r="279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704340"/>
                    </a:xfrm>
                    <a:prstGeom prst="rect">
                      <a:avLst/>
                    </a:prstGeom>
                    <a:ln>
                      <a:solidFill>
                        <a:schemeClr val="tx1"/>
                      </a:solidFill>
                    </a:ln>
                  </pic:spPr>
                </pic:pic>
              </a:graphicData>
            </a:graphic>
          </wp:inline>
        </w:drawing>
      </w:r>
    </w:p>
    <w:p w:rsidR="001E707D" w:rsidRDefault="001E707D" w:rsidP="001E707D">
      <w:r>
        <w:t xml:space="preserve">To open the project </w:t>
      </w:r>
      <w:r w:rsidRPr="001E707D">
        <w:rPr>
          <w:b/>
        </w:rPr>
        <w:t>double-click</w:t>
      </w:r>
      <w:r>
        <w:t xml:space="preserve"> on the </w:t>
      </w:r>
      <w:r w:rsidRPr="001E707D">
        <w:rPr>
          <w:rFonts w:ascii="Consolas" w:hAnsi="Consolas"/>
          <w:b/>
        </w:rPr>
        <w:t>"</w:t>
      </w:r>
      <w:proofErr w:type="spellStart"/>
      <w:r w:rsidRPr="001E707D">
        <w:rPr>
          <w:rFonts w:ascii="Consolas" w:hAnsi="Consolas"/>
          <w:b/>
        </w:rPr>
        <w:t>main.pyde</w:t>
      </w:r>
      <w:proofErr w:type="spellEnd"/>
      <w:r w:rsidRPr="001E707D">
        <w:rPr>
          <w:rFonts w:ascii="Consolas" w:hAnsi="Consolas"/>
          <w:b/>
        </w:rPr>
        <w:t>"</w:t>
      </w:r>
      <w:r>
        <w:t xml:space="preserve"> file. Don't worry about the other files, they will open automatically in the editor.</w:t>
      </w:r>
    </w:p>
    <w:p w:rsidR="001E707D" w:rsidRDefault="00762A17" w:rsidP="001E707D">
      <w:r>
        <w:rPr>
          <w:noProof/>
        </w:rPr>
        <w:drawing>
          <wp:inline distT="0" distB="0" distL="0" distR="0" wp14:anchorId="750474E6" wp14:editId="4C1FCD38">
            <wp:extent cx="5972810" cy="3201670"/>
            <wp:effectExtent l="19050" t="19050" r="2794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201670"/>
                    </a:xfrm>
                    <a:prstGeom prst="rect">
                      <a:avLst/>
                    </a:prstGeom>
                    <a:ln>
                      <a:solidFill>
                        <a:schemeClr val="tx1"/>
                      </a:solidFill>
                    </a:ln>
                  </pic:spPr>
                </pic:pic>
              </a:graphicData>
            </a:graphic>
          </wp:inline>
        </w:drawing>
      </w:r>
    </w:p>
    <w:p w:rsidR="007E46CC" w:rsidRDefault="007E46CC" w:rsidP="007E46CC">
      <w:pPr>
        <w:pStyle w:val="Heading3"/>
      </w:pPr>
      <w:r>
        <w:t>Explaining the Written Code</w:t>
      </w:r>
    </w:p>
    <w:p w:rsidR="007E46CC" w:rsidRDefault="007E46CC" w:rsidP="007E46CC">
      <w:r>
        <w:t xml:space="preserve">As you see, we have almost </w:t>
      </w:r>
      <w:r w:rsidRPr="007E46CC">
        <w:rPr>
          <w:b/>
        </w:rPr>
        <w:t>90%</w:t>
      </w:r>
      <w:r>
        <w:t xml:space="preserve"> of the code already implemented. So let us explain what it does</w:t>
      </w:r>
    </w:p>
    <w:p w:rsidR="007E46CC" w:rsidRDefault="007E46CC" w:rsidP="007E46CC">
      <w:r>
        <w:rPr>
          <w:noProof/>
        </w:rPr>
        <w:lastRenderedPageBreak/>
        <w:drawing>
          <wp:inline distT="0" distB="0" distL="0" distR="0" wp14:anchorId="2EB861A2" wp14:editId="4563ABAD">
            <wp:extent cx="3524250" cy="9620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962025"/>
                    </a:xfrm>
                    <a:prstGeom prst="rect">
                      <a:avLst/>
                    </a:prstGeom>
                    <a:ln>
                      <a:solidFill>
                        <a:schemeClr val="tx1"/>
                      </a:solidFill>
                    </a:ln>
                  </pic:spPr>
                </pic:pic>
              </a:graphicData>
            </a:graphic>
          </wp:inline>
        </w:drawing>
      </w:r>
    </w:p>
    <w:p w:rsidR="007E46CC" w:rsidRDefault="007E46CC" w:rsidP="00872148">
      <w:pPr>
        <w:pStyle w:val="ListParagraph"/>
        <w:numPr>
          <w:ilvl w:val="0"/>
          <w:numId w:val="3"/>
        </w:numPr>
      </w:pPr>
      <w:r>
        <w:t xml:space="preserve">Here you can see the </w:t>
      </w:r>
      <w:r w:rsidRPr="007E46CC">
        <w:rPr>
          <w:b/>
        </w:rPr>
        <w:t>3 files</w:t>
      </w:r>
      <w:r>
        <w:t xml:space="preserve"> we are going to work with</w:t>
      </w:r>
    </w:p>
    <w:p w:rsidR="007E46CC" w:rsidRDefault="007E46CC" w:rsidP="00872148">
      <w:pPr>
        <w:pStyle w:val="ListParagraph"/>
        <w:numPr>
          <w:ilvl w:val="0"/>
          <w:numId w:val="3"/>
        </w:numPr>
      </w:pPr>
      <w:r>
        <w:t xml:space="preserve">The </w:t>
      </w:r>
      <w:r w:rsidRPr="007E46CC">
        <w:rPr>
          <w:rFonts w:ascii="Consolas" w:hAnsi="Consolas"/>
          <w:b/>
        </w:rPr>
        <w:t>main</w:t>
      </w:r>
      <w:r>
        <w:t xml:space="preserve"> file will contain the </w:t>
      </w:r>
      <w:r w:rsidRPr="007E46CC">
        <w:rPr>
          <w:b/>
        </w:rPr>
        <w:t>main logic</w:t>
      </w:r>
      <w:r>
        <w:t xml:space="preserve"> of the game</w:t>
      </w:r>
    </w:p>
    <w:p w:rsidR="007E46CC" w:rsidRDefault="007E46CC" w:rsidP="00872148">
      <w:pPr>
        <w:pStyle w:val="ListParagraph"/>
        <w:numPr>
          <w:ilvl w:val="0"/>
          <w:numId w:val="3"/>
        </w:numPr>
      </w:pPr>
      <w:r>
        <w:t xml:space="preserve">The </w:t>
      </w:r>
      <w:r w:rsidRPr="007E46CC">
        <w:rPr>
          <w:rFonts w:ascii="Consolas" w:hAnsi="Consolas"/>
          <w:b/>
        </w:rPr>
        <w:t>ball.py</w:t>
      </w:r>
      <w:r>
        <w:t xml:space="preserve"> file will contain the </w:t>
      </w:r>
      <w:r w:rsidRPr="007E46CC">
        <w:rPr>
          <w:b/>
        </w:rPr>
        <w:t>Ball class</w:t>
      </w:r>
      <w:r>
        <w:t xml:space="preserve"> and all of its methods</w:t>
      </w:r>
    </w:p>
    <w:p w:rsidR="007E46CC" w:rsidRDefault="007E46CC" w:rsidP="00872148">
      <w:pPr>
        <w:pStyle w:val="ListParagraph"/>
        <w:numPr>
          <w:ilvl w:val="0"/>
          <w:numId w:val="3"/>
        </w:numPr>
      </w:pPr>
      <w:r>
        <w:t xml:space="preserve">The </w:t>
      </w:r>
      <w:r w:rsidRPr="007E46CC">
        <w:rPr>
          <w:rFonts w:ascii="Consolas" w:hAnsi="Consolas"/>
          <w:b/>
        </w:rPr>
        <w:t>player.py</w:t>
      </w:r>
      <w:r>
        <w:t xml:space="preserve"> file will contain the </w:t>
      </w:r>
      <w:r w:rsidRPr="007E46CC">
        <w:rPr>
          <w:b/>
        </w:rPr>
        <w:t>Player class</w:t>
      </w:r>
      <w:r>
        <w:t xml:space="preserve"> and all of its methods</w:t>
      </w:r>
    </w:p>
    <w:p w:rsidR="00E107C1" w:rsidRDefault="00E107C1" w:rsidP="00E107C1">
      <w:pPr>
        <w:pStyle w:val="Heading4"/>
      </w:pPr>
      <w:r>
        <w:t>The main File</w:t>
      </w:r>
    </w:p>
    <w:p w:rsidR="007E46CC" w:rsidRDefault="007E46CC" w:rsidP="007E46CC">
      <w:r>
        <w:t>So let us start with the main file</w:t>
      </w:r>
    </w:p>
    <w:p w:rsidR="007E46CC" w:rsidRDefault="007E46CC" w:rsidP="007E46CC">
      <w:r>
        <w:rPr>
          <w:noProof/>
        </w:rPr>
        <w:drawing>
          <wp:inline distT="0" distB="0" distL="0" distR="0" wp14:anchorId="62BE8CFD" wp14:editId="128FE922">
            <wp:extent cx="3619500" cy="3060838"/>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2566" cy="3063431"/>
                    </a:xfrm>
                    <a:prstGeom prst="rect">
                      <a:avLst/>
                    </a:prstGeom>
                    <a:ln>
                      <a:solidFill>
                        <a:schemeClr val="tx1"/>
                      </a:solidFill>
                    </a:ln>
                  </pic:spPr>
                </pic:pic>
              </a:graphicData>
            </a:graphic>
          </wp:inline>
        </w:drawing>
      </w:r>
    </w:p>
    <w:p w:rsidR="007E46CC" w:rsidRDefault="007E46CC" w:rsidP="00872148">
      <w:pPr>
        <w:pStyle w:val="ListParagraph"/>
        <w:numPr>
          <w:ilvl w:val="0"/>
          <w:numId w:val="4"/>
        </w:numPr>
      </w:pPr>
      <w:r>
        <w:t xml:space="preserve">Here on the top we </w:t>
      </w:r>
      <w:r w:rsidRPr="007E46CC">
        <w:rPr>
          <w:b/>
        </w:rPr>
        <w:t>import the classes</w:t>
      </w:r>
      <w:r>
        <w:t xml:space="preserve">, since they are in </w:t>
      </w:r>
      <w:r w:rsidRPr="007E46CC">
        <w:rPr>
          <w:b/>
        </w:rPr>
        <w:t>other files</w:t>
      </w:r>
    </w:p>
    <w:p w:rsidR="007E46CC" w:rsidRDefault="007E46CC" w:rsidP="00872148">
      <w:pPr>
        <w:pStyle w:val="ListParagraph"/>
        <w:numPr>
          <w:ilvl w:val="0"/>
          <w:numId w:val="4"/>
        </w:numPr>
      </w:pPr>
      <w:r>
        <w:t xml:space="preserve">The next several lines are declarations of all the </w:t>
      </w:r>
      <w:r w:rsidRPr="007E46CC">
        <w:rPr>
          <w:b/>
        </w:rPr>
        <w:t>global variables</w:t>
      </w:r>
      <w:r>
        <w:t xml:space="preserve"> we are going to need</w:t>
      </w:r>
    </w:p>
    <w:p w:rsidR="007E46CC" w:rsidRPr="007E46CC" w:rsidRDefault="007E46CC" w:rsidP="00872148">
      <w:pPr>
        <w:pStyle w:val="ListParagraph"/>
        <w:numPr>
          <w:ilvl w:val="1"/>
          <w:numId w:val="4"/>
        </w:numPr>
        <w:rPr>
          <w:b/>
        </w:rPr>
      </w:pPr>
      <w:r>
        <w:t xml:space="preserve">We have the </w:t>
      </w:r>
      <w:r w:rsidRPr="007E46CC">
        <w:rPr>
          <w:b/>
        </w:rPr>
        <w:t>two players</w:t>
      </w:r>
    </w:p>
    <w:p w:rsidR="007E46CC" w:rsidRDefault="007E46CC" w:rsidP="00872148">
      <w:pPr>
        <w:pStyle w:val="ListParagraph"/>
        <w:numPr>
          <w:ilvl w:val="1"/>
          <w:numId w:val="4"/>
        </w:numPr>
      </w:pPr>
      <w:r>
        <w:t xml:space="preserve">We have the </w:t>
      </w:r>
      <w:r w:rsidRPr="007E46CC">
        <w:rPr>
          <w:b/>
        </w:rPr>
        <w:t>ball object</w:t>
      </w:r>
    </w:p>
    <w:p w:rsidR="007E46CC" w:rsidRDefault="007E46CC" w:rsidP="00872148">
      <w:pPr>
        <w:pStyle w:val="ListParagraph"/>
        <w:numPr>
          <w:ilvl w:val="1"/>
          <w:numId w:val="4"/>
        </w:numPr>
      </w:pPr>
      <w:r>
        <w:t xml:space="preserve">We have a </w:t>
      </w:r>
      <w:r w:rsidRPr="007E46CC">
        <w:rPr>
          <w:b/>
        </w:rPr>
        <w:t xml:space="preserve">Boolean </w:t>
      </w:r>
      <w:r>
        <w:t xml:space="preserve">variable that stores whether the </w:t>
      </w:r>
      <w:r w:rsidRPr="007E46CC">
        <w:rPr>
          <w:b/>
        </w:rPr>
        <w:t>game is on</w:t>
      </w:r>
      <w:r>
        <w:t xml:space="preserve"> or not</w:t>
      </w:r>
    </w:p>
    <w:p w:rsidR="007E46CC" w:rsidRDefault="007E46CC" w:rsidP="00872148">
      <w:pPr>
        <w:pStyle w:val="ListParagraph"/>
        <w:numPr>
          <w:ilvl w:val="1"/>
          <w:numId w:val="4"/>
        </w:numPr>
      </w:pPr>
      <w:r>
        <w:t xml:space="preserve">And finally we have a </w:t>
      </w:r>
      <w:r w:rsidRPr="007E46CC">
        <w:rPr>
          <w:b/>
        </w:rPr>
        <w:t>message</w:t>
      </w:r>
      <w:r>
        <w:t xml:space="preserve"> variable that will store whether the first or the second player is the </w:t>
      </w:r>
      <w:r w:rsidRPr="007E46CC">
        <w:rPr>
          <w:b/>
        </w:rPr>
        <w:t xml:space="preserve">winner </w:t>
      </w:r>
    </w:p>
    <w:p w:rsidR="007E46CC" w:rsidRDefault="007E46CC" w:rsidP="007E46CC"/>
    <w:p w:rsidR="00380129" w:rsidRDefault="00380129" w:rsidP="007E46CC"/>
    <w:p w:rsidR="00380129" w:rsidRDefault="00380129" w:rsidP="007E46CC"/>
    <w:p w:rsidR="00380129" w:rsidRDefault="00380129" w:rsidP="007E46CC"/>
    <w:p w:rsidR="00380129" w:rsidRDefault="00380129" w:rsidP="007E46CC">
      <w:r>
        <w:t xml:space="preserve">Now let us discuss the </w:t>
      </w:r>
      <w:proofErr w:type="gramStart"/>
      <w:r w:rsidRPr="00104CA7">
        <w:rPr>
          <w:rFonts w:ascii="Consolas" w:hAnsi="Consolas"/>
          <w:b/>
        </w:rPr>
        <w:t>setup</w:t>
      </w:r>
      <w:r w:rsidR="00104CA7" w:rsidRPr="00104CA7">
        <w:rPr>
          <w:rFonts w:ascii="Consolas" w:hAnsi="Consolas"/>
          <w:b/>
        </w:rPr>
        <w:t>(</w:t>
      </w:r>
      <w:proofErr w:type="gramEnd"/>
      <w:r w:rsidR="00104CA7" w:rsidRPr="00104CA7">
        <w:rPr>
          <w:rFonts w:ascii="Consolas" w:hAnsi="Consolas"/>
          <w:b/>
        </w:rPr>
        <w:t>)</w:t>
      </w:r>
      <w:r>
        <w:t xml:space="preserve"> function</w:t>
      </w:r>
    </w:p>
    <w:p w:rsidR="00380129" w:rsidRDefault="00380129" w:rsidP="007E46CC">
      <w:pPr>
        <w:rPr>
          <w:lang w:val="bg-BG"/>
        </w:rPr>
      </w:pPr>
      <w:r>
        <w:rPr>
          <w:noProof/>
        </w:rPr>
        <w:drawing>
          <wp:inline distT="0" distB="0" distL="0" distR="0" wp14:anchorId="110F9FCE" wp14:editId="1F724C2C">
            <wp:extent cx="5069694" cy="1051560"/>
            <wp:effectExtent l="19050" t="19050" r="1714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587" cy="1052160"/>
                    </a:xfrm>
                    <a:prstGeom prst="rect">
                      <a:avLst/>
                    </a:prstGeom>
                    <a:ln>
                      <a:solidFill>
                        <a:schemeClr val="tx1"/>
                      </a:solidFill>
                    </a:ln>
                  </pic:spPr>
                </pic:pic>
              </a:graphicData>
            </a:graphic>
          </wp:inline>
        </w:drawing>
      </w:r>
    </w:p>
    <w:p w:rsidR="00A0765A" w:rsidRPr="00A0765A" w:rsidRDefault="00A0765A" w:rsidP="00872148">
      <w:pPr>
        <w:pStyle w:val="ListParagraph"/>
        <w:numPr>
          <w:ilvl w:val="0"/>
          <w:numId w:val="5"/>
        </w:numPr>
        <w:rPr>
          <w:lang w:val="bg-BG"/>
        </w:rPr>
      </w:pPr>
      <w:r>
        <w:t xml:space="preserve">This is one of the </w:t>
      </w:r>
      <w:r w:rsidRPr="00A0765A">
        <w:rPr>
          <w:b/>
        </w:rPr>
        <w:t>built-in</w:t>
      </w:r>
      <w:r>
        <w:t xml:space="preserve"> methods in </w:t>
      </w:r>
      <w:r w:rsidRPr="00A0765A">
        <w:rPr>
          <w:b/>
        </w:rPr>
        <w:t>Processing</w:t>
      </w:r>
      <w:r>
        <w:t xml:space="preserve">. It is executed </w:t>
      </w:r>
      <w:r w:rsidRPr="00A0765A">
        <w:rPr>
          <w:b/>
        </w:rPr>
        <w:t xml:space="preserve">automatically </w:t>
      </w:r>
      <w:r>
        <w:t xml:space="preserve">after the project is </w:t>
      </w:r>
      <w:r w:rsidRPr="00A0765A">
        <w:rPr>
          <w:b/>
        </w:rPr>
        <w:t>run</w:t>
      </w:r>
      <w:r>
        <w:t xml:space="preserve"> and the execution is only </w:t>
      </w:r>
      <w:r w:rsidRPr="00A0765A">
        <w:rPr>
          <w:b/>
        </w:rPr>
        <w:t>once</w:t>
      </w:r>
    </w:p>
    <w:p w:rsidR="00A0765A" w:rsidRPr="00104CA7" w:rsidRDefault="00A0765A" w:rsidP="00872148">
      <w:pPr>
        <w:pStyle w:val="ListParagraph"/>
        <w:numPr>
          <w:ilvl w:val="0"/>
          <w:numId w:val="5"/>
        </w:numPr>
        <w:rPr>
          <w:lang w:val="bg-BG"/>
        </w:rPr>
      </w:pPr>
      <w:r>
        <w:t xml:space="preserve">Here you can see that we refer to the </w:t>
      </w:r>
      <w:r w:rsidRPr="00104CA7">
        <w:rPr>
          <w:b/>
        </w:rPr>
        <w:t>global</w:t>
      </w:r>
      <w:r>
        <w:t xml:space="preserve"> variables by using the </w:t>
      </w:r>
      <w:r w:rsidRPr="00104CA7">
        <w:rPr>
          <w:rFonts w:ascii="Consolas" w:hAnsi="Consolas"/>
          <w:b/>
        </w:rPr>
        <w:t>global</w:t>
      </w:r>
      <w:r>
        <w:t xml:space="preserve"> keyword. </w:t>
      </w:r>
      <w:r w:rsidR="00B80885">
        <w:t>S</w:t>
      </w:r>
      <w:r>
        <w:t xml:space="preserve">ince the code in the function is in </w:t>
      </w:r>
      <w:r w:rsidRPr="00104CA7">
        <w:rPr>
          <w:b/>
        </w:rPr>
        <w:t>different scope</w:t>
      </w:r>
      <w:r>
        <w:t xml:space="preserve">, we have to </w:t>
      </w:r>
      <w:r w:rsidRPr="00104CA7">
        <w:rPr>
          <w:b/>
        </w:rPr>
        <w:t>tell Python</w:t>
      </w:r>
      <w:r>
        <w:t xml:space="preserve"> which variables we </w:t>
      </w:r>
      <w:r w:rsidRPr="00104CA7">
        <w:rPr>
          <w:b/>
        </w:rPr>
        <w:t>mean to use</w:t>
      </w:r>
    </w:p>
    <w:p w:rsidR="00104CA7" w:rsidRPr="00104CA7" w:rsidRDefault="00104CA7" w:rsidP="00872148">
      <w:pPr>
        <w:pStyle w:val="ListParagraph"/>
        <w:numPr>
          <w:ilvl w:val="0"/>
          <w:numId w:val="5"/>
        </w:numPr>
        <w:rPr>
          <w:lang w:val="bg-BG"/>
        </w:rPr>
      </w:pPr>
      <w:r>
        <w:t xml:space="preserve">Then we use the built-in </w:t>
      </w:r>
      <w:proofErr w:type="spellStart"/>
      <w:r w:rsidRPr="00104CA7">
        <w:rPr>
          <w:rFonts w:ascii="Consolas" w:hAnsi="Consolas"/>
          <w:b/>
        </w:rPr>
        <w:t>fullscreen</w:t>
      </w:r>
      <w:proofErr w:type="spellEnd"/>
      <w:r w:rsidRPr="00104CA7">
        <w:rPr>
          <w:rFonts w:ascii="Consolas" w:hAnsi="Consolas"/>
          <w:b/>
        </w:rPr>
        <w:t>()</w:t>
      </w:r>
      <w:r>
        <w:t xml:space="preserve"> function to set the game to use the full screen of our device</w:t>
      </w:r>
    </w:p>
    <w:p w:rsidR="00104CA7" w:rsidRPr="00104CA7" w:rsidRDefault="00104CA7" w:rsidP="00872148">
      <w:pPr>
        <w:pStyle w:val="ListParagraph"/>
        <w:numPr>
          <w:ilvl w:val="0"/>
          <w:numId w:val="5"/>
        </w:numPr>
        <w:rPr>
          <w:lang w:val="bg-BG"/>
        </w:rPr>
      </w:pPr>
      <w:r>
        <w:t xml:space="preserve">Finally, we create the </w:t>
      </w:r>
      <w:r w:rsidRPr="00104CA7">
        <w:rPr>
          <w:b/>
        </w:rPr>
        <w:t>two players</w:t>
      </w:r>
      <w:r>
        <w:t xml:space="preserve"> and the </w:t>
      </w:r>
      <w:r w:rsidRPr="00104CA7">
        <w:rPr>
          <w:b/>
        </w:rPr>
        <w:t>ball object</w:t>
      </w:r>
      <w:r>
        <w:t xml:space="preserve">. The Player class needs </w:t>
      </w:r>
      <w:r w:rsidRPr="00104CA7">
        <w:rPr>
          <w:rFonts w:ascii="Consolas" w:hAnsi="Consolas"/>
          <w:b/>
        </w:rPr>
        <w:t>x</w:t>
      </w:r>
      <w:r>
        <w:t xml:space="preserve"> and </w:t>
      </w:r>
      <w:r w:rsidRPr="00104CA7">
        <w:rPr>
          <w:rFonts w:ascii="Consolas" w:hAnsi="Consolas"/>
          <w:b/>
        </w:rPr>
        <w:t>y</w:t>
      </w:r>
      <w:r>
        <w:t xml:space="preserve"> parameters upon creation. We will see the Player class in details later. The </w:t>
      </w:r>
      <w:r w:rsidRPr="00104CA7">
        <w:rPr>
          <w:b/>
        </w:rPr>
        <w:t>Ball class</w:t>
      </w:r>
      <w:r>
        <w:t xml:space="preserve"> however needs </w:t>
      </w:r>
      <w:r w:rsidRPr="00104CA7">
        <w:rPr>
          <w:b/>
        </w:rPr>
        <w:t xml:space="preserve">no parameters </w:t>
      </w:r>
      <w:r>
        <w:t>upon creation of an instance</w:t>
      </w:r>
    </w:p>
    <w:p w:rsidR="00104CA7" w:rsidRDefault="00104CA7" w:rsidP="00104CA7">
      <w:r>
        <w:t xml:space="preserve">Next comes the </w:t>
      </w:r>
      <w:proofErr w:type="gramStart"/>
      <w:r w:rsidRPr="00104CA7">
        <w:rPr>
          <w:rFonts w:ascii="Consolas" w:hAnsi="Consolas"/>
          <w:b/>
        </w:rPr>
        <w:t>draw(</w:t>
      </w:r>
      <w:proofErr w:type="gramEnd"/>
      <w:r w:rsidRPr="00104CA7">
        <w:rPr>
          <w:rFonts w:ascii="Consolas" w:hAnsi="Consolas"/>
          <w:b/>
        </w:rPr>
        <w:t>)</w:t>
      </w:r>
      <w:r>
        <w:t xml:space="preserve"> function</w:t>
      </w:r>
    </w:p>
    <w:p w:rsidR="00104CA7" w:rsidRDefault="00104CA7" w:rsidP="00104CA7">
      <w:r>
        <w:rPr>
          <w:noProof/>
        </w:rPr>
        <w:drawing>
          <wp:inline distT="0" distB="0" distL="0" distR="0" wp14:anchorId="57F9732C" wp14:editId="3D7A6E1E">
            <wp:extent cx="5104372" cy="3508375"/>
            <wp:effectExtent l="19050" t="19050" r="2032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8563" cy="3518129"/>
                    </a:xfrm>
                    <a:prstGeom prst="rect">
                      <a:avLst/>
                    </a:prstGeom>
                    <a:ln>
                      <a:solidFill>
                        <a:schemeClr val="tx1"/>
                      </a:solidFill>
                    </a:ln>
                  </pic:spPr>
                </pic:pic>
              </a:graphicData>
            </a:graphic>
          </wp:inline>
        </w:drawing>
      </w:r>
    </w:p>
    <w:p w:rsidR="00104CA7" w:rsidRDefault="00104CA7" w:rsidP="00872148">
      <w:pPr>
        <w:pStyle w:val="ListParagraph"/>
        <w:numPr>
          <w:ilvl w:val="0"/>
          <w:numId w:val="6"/>
        </w:numPr>
      </w:pPr>
      <w:r>
        <w:t xml:space="preserve">The </w:t>
      </w:r>
      <w:r w:rsidRPr="00E107C1">
        <w:rPr>
          <w:rFonts w:ascii="Consolas" w:hAnsi="Consolas"/>
          <w:b/>
        </w:rPr>
        <w:t>draw()</w:t>
      </w:r>
      <w:r>
        <w:t xml:space="preserve"> function is again built-in and it is </w:t>
      </w:r>
      <w:r w:rsidRPr="00E107C1">
        <w:rPr>
          <w:b/>
        </w:rPr>
        <w:t>called</w:t>
      </w:r>
      <w:r>
        <w:t xml:space="preserve"> </w:t>
      </w:r>
      <w:r w:rsidR="00E107C1">
        <w:t xml:space="preserve">until the </w:t>
      </w:r>
      <w:r w:rsidR="00E107C1" w:rsidRPr="00E107C1">
        <w:rPr>
          <w:b/>
        </w:rPr>
        <w:t>screen closes</w:t>
      </w:r>
      <w:r w:rsidR="00E107C1">
        <w:t xml:space="preserve"> (like </w:t>
      </w:r>
      <w:r w:rsidR="00E107C1" w:rsidRPr="00E107C1">
        <w:rPr>
          <w:b/>
        </w:rPr>
        <w:t>infinite loop</w:t>
      </w:r>
      <w:r w:rsidR="00E107C1">
        <w:t>)</w:t>
      </w:r>
    </w:p>
    <w:p w:rsidR="00E107C1" w:rsidRDefault="00E107C1" w:rsidP="00872148">
      <w:pPr>
        <w:pStyle w:val="ListParagraph"/>
        <w:numPr>
          <w:ilvl w:val="0"/>
          <w:numId w:val="6"/>
        </w:numPr>
      </w:pPr>
      <w:r>
        <w:lastRenderedPageBreak/>
        <w:t xml:space="preserve">In this section we </w:t>
      </w:r>
      <w:r w:rsidRPr="00E107C1">
        <w:rPr>
          <w:b/>
        </w:rPr>
        <w:t>display</w:t>
      </w:r>
      <w:r>
        <w:t xml:space="preserve"> the </w:t>
      </w:r>
      <w:r w:rsidRPr="00E107C1">
        <w:rPr>
          <w:b/>
        </w:rPr>
        <w:t>players and the ball</w:t>
      </w:r>
      <w:r>
        <w:t xml:space="preserve">, we </w:t>
      </w:r>
      <w:r w:rsidRPr="00E107C1">
        <w:rPr>
          <w:b/>
        </w:rPr>
        <w:t xml:space="preserve">check </w:t>
      </w:r>
      <w:r>
        <w:t xml:space="preserve">of </w:t>
      </w:r>
      <w:r w:rsidRPr="00E107C1">
        <w:rPr>
          <w:b/>
        </w:rPr>
        <w:t>collision</w:t>
      </w:r>
      <w:r>
        <w:t xml:space="preserve"> between the </w:t>
      </w:r>
      <w:r w:rsidRPr="00E107C1">
        <w:rPr>
          <w:b/>
        </w:rPr>
        <w:t>players</w:t>
      </w:r>
      <w:r>
        <w:t xml:space="preserve"> and the </w:t>
      </w:r>
      <w:r w:rsidRPr="00E107C1">
        <w:rPr>
          <w:b/>
        </w:rPr>
        <w:t>ball</w:t>
      </w:r>
      <w:r>
        <w:t xml:space="preserve"> and check if one of the </w:t>
      </w:r>
      <w:r w:rsidRPr="00E107C1">
        <w:rPr>
          <w:b/>
        </w:rPr>
        <w:t>players wins</w:t>
      </w:r>
      <w:r>
        <w:t>. More details about all of the methods in a bit</w:t>
      </w:r>
    </w:p>
    <w:p w:rsidR="00E107C1" w:rsidRDefault="00E107C1" w:rsidP="00E107C1">
      <w:r>
        <w:t xml:space="preserve">Now about the section that is </w:t>
      </w:r>
      <w:r w:rsidRPr="00E107C1">
        <w:rPr>
          <w:b/>
        </w:rPr>
        <w:t>commented out</w:t>
      </w:r>
      <w:r>
        <w:t xml:space="preserve"> in the </w:t>
      </w:r>
      <w:proofErr w:type="gramStart"/>
      <w:r w:rsidRPr="00E107C1">
        <w:rPr>
          <w:rFonts w:ascii="Consolas" w:hAnsi="Consolas"/>
          <w:b/>
        </w:rPr>
        <w:t>draw(</w:t>
      </w:r>
      <w:proofErr w:type="gramEnd"/>
      <w:r w:rsidRPr="00E107C1">
        <w:rPr>
          <w:rFonts w:ascii="Consolas" w:hAnsi="Consolas"/>
          <w:b/>
        </w:rPr>
        <w:t>)</w:t>
      </w:r>
      <w:r>
        <w:t xml:space="preserve"> function</w:t>
      </w:r>
    </w:p>
    <w:p w:rsidR="00E107C1" w:rsidRDefault="00E107C1" w:rsidP="00E107C1">
      <w:r>
        <w:rPr>
          <w:noProof/>
        </w:rPr>
        <w:drawing>
          <wp:inline distT="0" distB="0" distL="0" distR="0" wp14:anchorId="0199531B" wp14:editId="169FDE4A">
            <wp:extent cx="5867400" cy="27908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935"/>
                    <a:stretch/>
                  </pic:blipFill>
                  <pic:spPr bwMode="auto">
                    <a:xfrm>
                      <a:off x="0" y="0"/>
                      <a:ext cx="5867400" cy="2790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107C1" w:rsidRDefault="00E107C1" w:rsidP="00872148">
      <w:pPr>
        <w:pStyle w:val="ListParagraph"/>
        <w:numPr>
          <w:ilvl w:val="0"/>
          <w:numId w:val="7"/>
        </w:numPr>
      </w:pPr>
      <w:r>
        <w:t xml:space="preserve">Here are used methods that </w:t>
      </w:r>
      <w:r w:rsidRPr="00E107C1">
        <w:rPr>
          <w:b/>
        </w:rPr>
        <w:t>we need to implement</w:t>
      </w:r>
      <w:r>
        <w:t xml:space="preserve"> and since we have not done that yet, we commented that section out, so we can </w:t>
      </w:r>
      <w:r w:rsidRPr="00E107C1">
        <w:rPr>
          <w:b/>
        </w:rPr>
        <w:t>run</w:t>
      </w:r>
      <w:r>
        <w:t xml:space="preserve"> the program </w:t>
      </w:r>
      <w:r w:rsidRPr="00E107C1">
        <w:rPr>
          <w:b/>
        </w:rPr>
        <w:t>without it crashing</w:t>
      </w:r>
    </w:p>
    <w:p w:rsidR="00E107C1" w:rsidRDefault="00E107C1" w:rsidP="00872148">
      <w:pPr>
        <w:pStyle w:val="ListParagraph"/>
        <w:numPr>
          <w:ilvl w:val="0"/>
          <w:numId w:val="7"/>
        </w:numPr>
        <w:rPr>
          <w:b/>
        </w:rPr>
      </w:pPr>
      <w:r>
        <w:t xml:space="preserve">The logic here </w:t>
      </w:r>
      <w:r w:rsidRPr="00E107C1">
        <w:rPr>
          <w:b/>
        </w:rPr>
        <w:t>updates</w:t>
      </w:r>
      <w:r>
        <w:t xml:space="preserve"> the </w:t>
      </w:r>
      <w:r w:rsidRPr="00E107C1">
        <w:rPr>
          <w:b/>
        </w:rPr>
        <w:t>ball</w:t>
      </w:r>
      <w:r>
        <w:t xml:space="preserve"> state (</w:t>
      </w:r>
      <w:r w:rsidRPr="00E107C1">
        <w:rPr>
          <w:b/>
        </w:rPr>
        <w:t>movement</w:t>
      </w:r>
      <w:r>
        <w:t xml:space="preserve">) and checks if a keyboard </w:t>
      </w:r>
      <w:r w:rsidRPr="00E107C1">
        <w:rPr>
          <w:b/>
        </w:rPr>
        <w:t>button is pressed</w:t>
      </w:r>
      <w:r>
        <w:t xml:space="preserve">, so the </w:t>
      </w:r>
      <w:r w:rsidRPr="00E107C1">
        <w:rPr>
          <w:b/>
        </w:rPr>
        <w:t>players</w:t>
      </w:r>
      <w:r>
        <w:t xml:space="preserve"> can </w:t>
      </w:r>
      <w:r w:rsidRPr="00E107C1">
        <w:rPr>
          <w:b/>
        </w:rPr>
        <w:t>move</w:t>
      </w:r>
    </w:p>
    <w:p w:rsidR="00E107C1" w:rsidRDefault="00E107C1" w:rsidP="00E107C1">
      <w:r>
        <w:t xml:space="preserve">Finally, let us explain the </w:t>
      </w:r>
      <w:proofErr w:type="spellStart"/>
      <w:r w:rsidRPr="00E107C1">
        <w:rPr>
          <w:rFonts w:ascii="Consolas" w:hAnsi="Consolas"/>
          <w:b/>
        </w:rPr>
        <w:t>restart_</w:t>
      </w:r>
      <w:proofErr w:type="gramStart"/>
      <w:r w:rsidRPr="00E107C1">
        <w:rPr>
          <w:rFonts w:ascii="Consolas" w:hAnsi="Consolas"/>
          <w:b/>
        </w:rPr>
        <w:t>game</w:t>
      </w:r>
      <w:proofErr w:type="spellEnd"/>
      <w:r w:rsidRPr="00E107C1">
        <w:rPr>
          <w:rFonts w:ascii="Consolas" w:hAnsi="Consolas"/>
          <w:b/>
        </w:rPr>
        <w:t>(</w:t>
      </w:r>
      <w:proofErr w:type="gramEnd"/>
      <w:r w:rsidRPr="00E107C1">
        <w:rPr>
          <w:rFonts w:ascii="Consolas" w:hAnsi="Consolas"/>
          <w:b/>
        </w:rPr>
        <w:t>)</w:t>
      </w:r>
      <w:r>
        <w:t xml:space="preserve"> method</w:t>
      </w:r>
    </w:p>
    <w:p w:rsidR="00E107C1" w:rsidRDefault="00E107C1" w:rsidP="00E107C1">
      <w:r>
        <w:rPr>
          <w:noProof/>
        </w:rPr>
        <w:drawing>
          <wp:inline distT="0" distB="0" distL="0" distR="0" wp14:anchorId="7EAB0B9A" wp14:editId="2B21475F">
            <wp:extent cx="5890260" cy="1275618"/>
            <wp:effectExtent l="19050" t="19050" r="1524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781" cy="1278546"/>
                    </a:xfrm>
                    <a:prstGeom prst="rect">
                      <a:avLst/>
                    </a:prstGeom>
                    <a:ln>
                      <a:solidFill>
                        <a:schemeClr val="tx1"/>
                      </a:solidFill>
                    </a:ln>
                  </pic:spPr>
                </pic:pic>
              </a:graphicData>
            </a:graphic>
          </wp:inline>
        </w:drawing>
      </w:r>
    </w:p>
    <w:p w:rsidR="00E107C1" w:rsidRPr="00E107C1" w:rsidRDefault="00E107C1" w:rsidP="00872148">
      <w:pPr>
        <w:pStyle w:val="ListParagraph"/>
        <w:numPr>
          <w:ilvl w:val="0"/>
          <w:numId w:val="8"/>
        </w:numPr>
      </w:pPr>
      <w:r>
        <w:t xml:space="preserve">Here we simply create </w:t>
      </w:r>
      <w:r w:rsidRPr="00E107C1">
        <w:rPr>
          <w:b/>
        </w:rPr>
        <w:t>new environment</w:t>
      </w:r>
      <w:r>
        <w:t xml:space="preserve"> (players and ball), we </w:t>
      </w:r>
      <w:r w:rsidRPr="00E107C1">
        <w:rPr>
          <w:b/>
        </w:rPr>
        <w:t>reset the message</w:t>
      </w:r>
      <w:r>
        <w:t xml:space="preserve"> and set the </w:t>
      </w:r>
      <w:proofErr w:type="spellStart"/>
      <w:r w:rsidRPr="00E107C1">
        <w:rPr>
          <w:rFonts w:ascii="Consolas" w:hAnsi="Consolas"/>
          <w:b/>
        </w:rPr>
        <w:t>game_is_on</w:t>
      </w:r>
      <w:proofErr w:type="spellEnd"/>
      <w:r w:rsidRPr="00E107C1">
        <w:rPr>
          <w:rFonts w:ascii="Consolas" w:hAnsi="Consolas"/>
          <w:b/>
        </w:rPr>
        <w:t xml:space="preserve"> </w:t>
      </w:r>
      <w:r>
        <w:t xml:space="preserve">variable to </w:t>
      </w:r>
      <w:r w:rsidRPr="00E107C1">
        <w:rPr>
          <w:rFonts w:ascii="Consolas" w:hAnsi="Consolas"/>
          <w:b/>
        </w:rPr>
        <w:t>True</w:t>
      </w:r>
    </w:p>
    <w:p w:rsidR="00E107C1" w:rsidRDefault="00E107C1" w:rsidP="00E107C1"/>
    <w:p w:rsidR="00E107C1" w:rsidRDefault="00E107C1" w:rsidP="00E107C1"/>
    <w:p w:rsidR="00E107C1" w:rsidRDefault="00E107C1" w:rsidP="00E107C1"/>
    <w:p w:rsidR="00E107C1" w:rsidRDefault="00E107C1" w:rsidP="00E107C1"/>
    <w:p w:rsidR="00E107C1" w:rsidRDefault="00E107C1" w:rsidP="00E107C1"/>
    <w:p w:rsidR="00E107C1" w:rsidRDefault="00E107C1" w:rsidP="00E107C1">
      <w:pPr>
        <w:pStyle w:val="Heading4"/>
      </w:pPr>
      <w:r>
        <w:lastRenderedPageBreak/>
        <w:t>The ball.py File</w:t>
      </w:r>
    </w:p>
    <w:p w:rsidR="00E107C1" w:rsidRDefault="005228A1" w:rsidP="00E107C1">
      <w:r>
        <w:rPr>
          <w:noProof/>
        </w:rPr>
        <w:drawing>
          <wp:inline distT="0" distB="0" distL="0" distR="0" wp14:anchorId="64AE6D22" wp14:editId="12EE9666">
            <wp:extent cx="5972810" cy="2249170"/>
            <wp:effectExtent l="19050" t="19050" r="2794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249170"/>
                    </a:xfrm>
                    <a:prstGeom prst="rect">
                      <a:avLst/>
                    </a:prstGeom>
                    <a:ln>
                      <a:solidFill>
                        <a:schemeClr val="tx1"/>
                      </a:solidFill>
                    </a:ln>
                  </pic:spPr>
                </pic:pic>
              </a:graphicData>
            </a:graphic>
          </wp:inline>
        </w:drawing>
      </w:r>
    </w:p>
    <w:p w:rsidR="005228A1" w:rsidRDefault="00545AE1" w:rsidP="00872148">
      <w:pPr>
        <w:pStyle w:val="ListParagraph"/>
        <w:numPr>
          <w:ilvl w:val="0"/>
          <w:numId w:val="8"/>
        </w:numPr>
      </w:pPr>
      <w:r>
        <w:t xml:space="preserve">Here you can see that when we create a ball, we have a </w:t>
      </w:r>
      <w:r w:rsidRPr="00545AE1">
        <w:rPr>
          <w:b/>
        </w:rPr>
        <w:t>position</w:t>
      </w:r>
      <w:r>
        <w:t xml:space="preserve"> variable (</w:t>
      </w:r>
      <w:proofErr w:type="spellStart"/>
      <w:r w:rsidRPr="00545AE1">
        <w:rPr>
          <w:b/>
        </w:rPr>
        <w:t>PVector</w:t>
      </w:r>
      <w:proofErr w:type="spellEnd"/>
      <w:r>
        <w:t xml:space="preserve"> is a way to store </w:t>
      </w:r>
      <w:r w:rsidRPr="00545AE1">
        <w:rPr>
          <w:b/>
        </w:rPr>
        <w:t>2 values</w:t>
      </w:r>
      <w:r>
        <w:t xml:space="preserve"> in </w:t>
      </w:r>
      <w:r w:rsidRPr="00545AE1">
        <w:rPr>
          <w:b/>
        </w:rPr>
        <w:t>one variable</w:t>
      </w:r>
      <w:r>
        <w:t xml:space="preserve"> in Processing - like a list and it also provides is with some </w:t>
      </w:r>
      <w:r w:rsidRPr="00545AE1">
        <w:rPr>
          <w:b/>
        </w:rPr>
        <w:t>vector math</w:t>
      </w:r>
      <w:r>
        <w:t xml:space="preserve"> and </w:t>
      </w:r>
      <w:r w:rsidRPr="00545AE1">
        <w:rPr>
          <w:b/>
        </w:rPr>
        <w:t>functionalities</w:t>
      </w:r>
      <w:r>
        <w:t xml:space="preserve"> that can be useful later)</w:t>
      </w:r>
    </w:p>
    <w:p w:rsidR="00545AE1" w:rsidRDefault="00545AE1" w:rsidP="00872148">
      <w:pPr>
        <w:pStyle w:val="ListParagraph"/>
        <w:numPr>
          <w:ilvl w:val="0"/>
          <w:numId w:val="8"/>
        </w:numPr>
      </w:pPr>
      <w:r>
        <w:t xml:space="preserve">We also have a </w:t>
      </w:r>
      <w:r w:rsidRPr="00545AE1">
        <w:rPr>
          <w:b/>
        </w:rPr>
        <w:t>width</w:t>
      </w:r>
      <w:r>
        <w:t xml:space="preserve"> of the ball (w - meaning its </w:t>
      </w:r>
      <w:r w:rsidRPr="00545AE1">
        <w:rPr>
          <w:b/>
        </w:rPr>
        <w:t>radiu</w:t>
      </w:r>
      <w:r>
        <w:t>s)</w:t>
      </w:r>
    </w:p>
    <w:p w:rsidR="00545AE1" w:rsidRDefault="00545AE1" w:rsidP="00872148">
      <w:pPr>
        <w:pStyle w:val="ListParagraph"/>
        <w:numPr>
          <w:ilvl w:val="0"/>
          <w:numId w:val="8"/>
        </w:numPr>
      </w:pPr>
      <w:r>
        <w:t xml:space="preserve">The ball will also store whether we have a </w:t>
      </w:r>
      <w:r w:rsidRPr="00545AE1">
        <w:rPr>
          <w:b/>
        </w:rPr>
        <w:t>winner</w:t>
      </w:r>
      <w:r>
        <w:t xml:space="preserve"> (</w:t>
      </w:r>
      <w:proofErr w:type="spellStart"/>
      <w:r w:rsidRPr="00545AE1">
        <w:rPr>
          <w:b/>
        </w:rPr>
        <w:t>score_player_one</w:t>
      </w:r>
      <w:proofErr w:type="spellEnd"/>
      <w:r>
        <w:t xml:space="preserve"> </w:t>
      </w:r>
      <w:r w:rsidRPr="00545AE1">
        <w:t>and</w:t>
      </w:r>
      <w:r w:rsidRPr="00545AE1">
        <w:rPr>
          <w:b/>
        </w:rPr>
        <w:t xml:space="preserve"> </w:t>
      </w:r>
      <w:proofErr w:type="spellStart"/>
      <w:r w:rsidRPr="00545AE1">
        <w:rPr>
          <w:b/>
        </w:rPr>
        <w:t>score_player_two</w:t>
      </w:r>
      <w:proofErr w:type="spellEnd"/>
      <w:r>
        <w:t>)</w:t>
      </w:r>
    </w:p>
    <w:p w:rsidR="00545AE1" w:rsidRDefault="00545AE1" w:rsidP="00872148">
      <w:pPr>
        <w:pStyle w:val="ListParagraph"/>
        <w:numPr>
          <w:ilvl w:val="0"/>
          <w:numId w:val="8"/>
        </w:numPr>
      </w:pPr>
      <w:r>
        <w:t xml:space="preserve">The </w:t>
      </w:r>
      <w:r w:rsidRPr="00545AE1">
        <w:rPr>
          <w:rFonts w:ascii="Consolas" w:hAnsi="Consolas"/>
          <w:b/>
        </w:rPr>
        <w:t>show()</w:t>
      </w:r>
      <w:r>
        <w:t xml:space="preserve"> method uses built-in methods to </w:t>
      </w:r>
      <w:r w:rsidRPr="00545AE1">
        <w:rPr>
          <w:b/>
        </w:rPr>
        <w:t>draw the ball</w:t>
      </w:r>
      <w:r>
        <w:t xml:space="preserve"> on the screen (already implemented)</w:t>
      </w:r>
    </w:p>
    <w:p w:rsidR="00E025C2" w:rsidRDefault="00E025C2" w:rsidP="00872148">
      <w:pPr>
        <w:pStyle w:val="ListParagraph"/>
        <w:numPr>
          <w:ilvl w:val="0"/>
          <w:numId w:val="8"/>
        </w:numPr>
      </w:pPr>
      <w:r>
        <w:t xml:space="preserve">Finally we have some </w:t>
      </w:r>
      <w:r w:rsidRPr="00E025C2">
        <w:rPr>
          <w:b/>
        </w:rPr>
        <w:t>TODO's</w:t>
      </w:r>
      <w:r>
        <w:t xml:space="preserve"> that we will check out and implement in the next step</w:t>
      </w:r>
    </w:p>
    <w:p w:rsidR="00641C05" w:rsidRDefault="00641C05" w:rsidP="00641C05">
      <w:pPr>
        <w:pStyle w:val="Heading4"/>
      </w:pPr>
      <w:r>
        <w:t>The player.py</w:t>
      </w:r>
    </w:p>
    <w:p w:rsidR="00641C05" w:rsidRDefault="00641C05" w:rsidP="00641C05">
      <w:r>
        <w:rPr>
          <w:noProof/>
        </w:rPr>
        <w:drawing>
          <wp:inline distT="0" distB="0" distL="0" distR="0" wp14:anchorId="5E467A36" wp14:editId="747BEF39">
            <wp:extent cx="5972810" cy="2363470"/>
            <wp:effectExtent l="19050" t="19050" r="279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363470"/>
                    </a:xfrm>
                    <a:prstGeom prst="rect">
                      <a:avLst/>
                    </a:prstGeom>
                    <a:ln>
                      <a:solidFill>
                        <a:schemeClr val="tx1"/>
                      </a:solidFill>
                    </a:ln>
                  </pic:spPr>
                </pic:pic>
              </a:graphicData>
            </a:graphic>
          </wp:inline>
        </w:drawing>
      </w:r>
    </w:p>
    <w:p w:rsidR="00641C05" w:rsidRDefault="00641C05" w:rsidP="00641C05">
      <w:pPr>
        <w:pStyle w:val="ListParagraph"/>
        <w:numPr>
          <w:ilvl w:val="0"/>
          <w:numId w:val="25"/>
        </w:numPr>
      </w:pPr>
      <w:r>
        <w:t xml:space="preserve">The player will again have </w:t>
      </w:r>
      <w:r w:rsidRPr="00E025C2">
        <w:rPr>
          <w:b/>
        </w:rPr>
        <w:t>position</w:t>
      </w:r>
      <w:r>
        <w:t xml:space="preserve"> vector (</w:t>
      </w:r>
      <w:r w:rsidRPr="00E025C2">
        <w:rPr>
          <w:b/>
        </w:rPr>
        <w:t>2</w:t>
      </w:r>
      <w:r w:rsidR="00E025C2" w:rsidRPr="00E025C2">
        <w:rPr>
          <w:b/>
        </w:rPr>
        <w:t xml:space="preserve"> values</w:t>
      </w:r>
      <w:r w:rsidR="00E025C2">
        <w:t xml:space="preserve"> for </w:t>
      </w:r>
      <w:r w:rsidR="00E025C2" w:rsidRPr="00E025C2">
        <w:rPr>
          <w:rFonts w:ascii="Consolas" w:hAnsi="Consolas"/>
          <w:b/>
        </w:rPr>
        <w:t>x</w:t>
      </w:r>
      <w:r w:rsidR="00E025C2">
        <w:t xml:space="preserve"> and </w:t>
      </w:r>
      <w:r w:rsidR="00E025C2" w:rsidRPr="00E025C2">
        <w:rPr>
          <w:rFonts w:ascii="Consolas" w:hAnsi="Consolas"/>
          <w:b/>
        </w:rPr>
        <w:t>y</w:t>
      </w:r>
      <w:r>
        <w:t>)</w:t>
      </w:r>
      <w:r w:rsidR="00E025C2">
        <w:t xml:space="preserve">. The parameters </w:t>
      </w:r>
      <w:r w:rsidR="00E025C2" w:rsidRPr="00E025C2">
        <w:rPr>
          <w:rFonts w:ascii="Consolas" w:hAnsi="Consolas"/>
          <w:b/>
        </w:rPr>
        <w:t>w</w:t>
      </w:r>
      <w:r w:rsidR="00E025C2">
        <w:t xml:space="preserve"> and </w:t>
      </w:r>
      <w:r w:rsidR="00E025C2" w:rsidRPr="00E025C2">
        <w:rPr>
          <w:rFonts w:ascii="Consolas" w:hAnsi="Consolas"/>
          <w:b/>
        </w:rPr>
        <w:t>h</w:t>
      </w:r>
      <w:r w:rsidR="00E025C2">
        <w:t xml:space="preserve"> will be passed to the </w:t>
      </w:r>
      <w:r w:rsidR="00E025C2" w:rsidRPr="00E025C2">
        <w:rPr>
          <w:rFonts w:ascii="Consolas" w:hAnsi="Consolas"/>
          <w:b/>
        </w:rPr>
        <w:t>__</w:t>
      </w:r>
      <w:proofErr w:type="spellStart"/>
      <w:r w:rsidR="00E025C2" w:rsidRPr="00E025C2">
        <w:rPr>
          <w:rFonts w:ascii="Consolas" w:hAnsi="Consolas"/>
          <w:b/>
        </w:rPr>
        <w:t>init</w:t>
      </w:r>
      <w:proofErr w:type="spellEnd"/>
      <w:r w:rsidR="00E025C2" w:rsidRPr="00E025C2">
        <w:rPr>
          <w:rFonts w:ascii="Consolas" w:hAnsi="Consolas"/>
          <w:b/>
        </w:rPr>
        <w:t>__()</w:t>
      </w:r>
      <w:r w:rsidR="00E025C2">
        <w:t xml:space="preserve"> method to set the initial position of the player</w:t>
      </w:r>
    </w:p>
    <w:p w:rsidR="00E025C2" w:rsidRDefault="00E025C2" w:rsidP="00641C05">
      <w:pPr>
        <w:pStyle w:val="ListParagraph"/>
        <w:numPr>
          <w:ilvl w:val="0"/>
          <w:numId w:val="25"/>
        </w:numPr>
      </w:pPr>
      <w:r>
        <w:t xml:space="preserve">Then we have the </w:t>
      </w:r>
      <w:r w:rsidRPr="00E025C2">
        <w:rPr>
          <w:rFonts w:ascii="Consolas" w:hAnsi="Consolas"/>
          <w:b/>
        </w:rPr>
        <w:t>show()</w:t>
      </w:r>
      <w:r>
        <w:t xml:space="preserve"> method that will display the player on the screen as a </w:t>
      </w:r>
      <w:r w:rsidRPr="00E025C2">
        <w:rPr>
          <w:b/>
        </w:rPr>
        <w:t>rectangle</w:t>
      </w:r>
    </w:p>
    <w:p w:rsidR="00E025C2" w:rsidRDefault="00E025C2" w:rsidP="00641C05">
      <w:pPr>
        <w:pStyle w:val="ListParagraph"/>
        <w:numPr>
          <w:ilvl w:val="0"/>
          <w:numId w:val="25"/>
        </w:numPr>
      </w:pPr>
      <w:r>
        <w:lastRenderedPageBreak/>
        <w:t xml:space="preserve">We also have a function that checks if the player </w:t>
      </w:r>
      <w:r w:rsidRPr="00E025C2">
        <w:rPr>
          <w:b/>
        </w:rPr>
        <w:t>collides</w:t>
      </w:r>
      <w:r>
        <w:t xml:space="preserve"> with some other </w:t>
      </w:r>
      <w:r w:rsidRPr="00E025C2">
        <w:rPr>
          <w:b/>
        </w:rPr>
        <w:t>objects</w:t>
      </w:r>
      <w:r>
        <w:t xml:space="preserve"> (in our case it will be the </w:t>
      </w:r>
      <w:r w:rsidRPr="00E025C2">
        <w:rPr>
          <w:b/>
        </w:rPr>
        <w:t>ball</w:t>
      </w:r>
      <w:r>
        <w:t>)</w:t>
      </w:r>
    </w:p>
    <w:p w:rsidR="00E025C2" w:rsidRDefault="00E025C2" w:rsidP="00641C05">
      <w:pPr>
        <w:pStyle w:val="ListParagraph"/>
        <w:numPr>
          <w:ilvl w:val="0"/>
          <w:numId w:val="25"/>
        </w:numPr>
      </w:pPr>
      <w:r>
        <w:t xml:space="preserve">Finally we have a </w:t>
      </w:r>
      <w:r w:rsidRPr="00E025C2">
        <w:rPr>
          <w:rFonts w:ascii="Consolas" w:hAnsi="Consolas"/>
          <w:b/>
        </w:rPr>
        <w:t>TODO</w:t>
      </w:r>
      <w:r>
        <w:t xml:space="preserve"> to create the </w:t>
      </w:r>
      <w:r w:rsidRPr="00E025C2">
        <w:rPr>
          <w:b/>
        </w:rPr>
        <w:t>move</w:t>
      </w:r>
      <w:r>
        <w:t xml:space="preserve"> function that will receive a </w:t>
      </w:r>
      <w:r w:rsidRPr="00E025C2">
        <w:rPr>
          <w:b/>
        </w:rPr>
        <w:t>direction</w:t>
      </w:r>
      <w:r>
        <w:t xml:space="preserve"> and depending on that we will </w:t>
      </w:r>
      <w:r w:rsidRPr="00E025C2">
        <w:rPr>
          <w:b/>
        </w:rPr>
        <w:t>change</w:t>
      </w:r>
      <w:r>
        <w:t xml:space="preserve"> the </w:t>
      </w:r>
      <w:r w:rsidRPr="00E025C2">
        <w:rPr>
          <w:rFonts w:ascii="Consolas" w:hAnsi="Consolas"/>
          <w:b/>
        </w:rPr>
        <w:t>x</w:t>
      </w:r>
      <w:r>
        <w:t xml:space="preserve"> value of the </w:t>
      </w:r>
      <w:r w:rsidRPr="00E025C2">
        <w:rPr>
          <w:b/>
        </w:rPr>
        <w:t>position</w:t>
      </w:r>
      <w:r>
        <w:t xml:space="preserve"> vector</w:t>
      </w:r>
    </w:p>
    <w:p w:rsidR="00E025C2" w:rsidRDefault="00E025C2" w:rsidP="00E025C2">
      <w:pPr>
        <w:pStyle w:val="Heading3"/>
      </w:pPr>
      <w:r>
        <w:t>Running the Game</w:t>
      </w:r>
    </w:p>
    <w:p w:rsidR="00E025C2" w:rsidRDefault="00E025C2" w:rsidP="00E025C2">
      <w:r>
        <w:t xml:space="preserve">By pressing the </w:t>
      </w:r>
      <w:r w:rsidRPr="00E025C2">
        <w:rPr>
          <w:b/>
        </w:rPr>
        <w:t>play button</w:t>
      </w:r>
      <w:r>
        <w:t xml:space="preserve"> on the </w:t>
      </w:r>
      <w:r w:rsidRPr="00E025C2">
        <w:rPr>
          <w:b/>
        </w:rPr>
        <w:t>top left</w:t>
      </w:r>
      <w:r>
        <w:t xml:space="preserve"> in the editor, we start the project. A </w:t>
      </w:r>
      <w:r w:rsidRPr="00E025C2">
        <w:rPr>
          <w:b/>
        </w:rPr>
        <w:t>window</w:t>
      </w:r>
      <w:r>
        <w:t xml:space="preserve"> will </w:t>
      </w:r>
      <w:r w:rsidRPr="00E025C2">
        <w:rPr>
          <w:b/>
        </w:rPr>
        <w:t>open</w:t>
      </w:r>
      <w:r>
        <w:t xml:space="preserve"> and you should see something like this:</w:t>
      </w:r>
    </w:p>
    <w:p w:rsidR="00E025C2" w:rsidRDefault="00E025C2" w:rsidP="00E025C2">
      <w:r>
        <w:rPr>
          <w:noProof/>
        </w:rPr>
        <w:drawing>
          <wp:inline distT="0" distB="0" distL="0" distR="0" wp14:anchorId="33FB73A0" wp14:editId="4ABDD92C">
            <wp:extent cx="5972810" cy="3358515"/>
            <wp:effectExtent l="19050" t="19050" r="2794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358515"/>
                    </a:xfrm>
                    <a:prstGeom prst="rect">
                      <a:avLst/>
                    </a:prstGeom>
                    <a:ln>
                      <a:solidFill>
                        <a:schemeClr val="tx1"/>
                      </a:solidFill>
                    </a:ln>
                  </pic:spPr>
                </pic:pic>
              </a:graphicData>
            </a:graphic>
          </wp:inline>
        </w:drawing>
      </w:r>
    </w:p>
    <w:p w:rsidR="00E025C2" w:rsidRDefault="00E025C2" w:rsidP="00E025C2">
      <w:pPr>
        <w:pStyle w:val="ListParagraph"/>
        <w:numPr>
          <w:ilvl w:val="0"/>
          <w:numId w:val="26"/>
        </w:numPr>
      </w:pPr>
      <w:r>
        <w:t xml:space="preserve">The game will </w:t>
      </w:r>
      <w:r w:rsidRPr="00E025C2">
        <w:rPr>
          <w:b/>
        </w:rPr>
        <w:t>start</w:t>
      </w:r>
      <w:r>
        <w:t xml:space="preserve">, but </w:t>
      </w:r>
      <w:r w:rsidRPr="00E025C2">
        <w:rPr>
          <w:b/>
        </w:rPr>
        <w:t>noting</w:t>
      </w:r>
      <w:r>
        <w:t xml:space="preserve"> will move</w:t>
      </w:r>
    </w:p>
    <w:p w:rsidR="00E025C2" w:rsidRDefault="00E025C2" w:rsidP="00E025C2">
      <w:pPr>
        <w:pStyle w:val="ListParagraph"/>
        <w:numPr>
          <w:ilvl w:val="0"/>
          <w:numId w:val="26"/>
        </w:numPr>
      </w:pPr>
      <w:r>
        <w:t xml:space="preserve">This is because we have </w:t>
      </w:r>
      <w:r w:rsidRPr="00E025C2">
        <w:rPr>
          <w:b/>
        </w:rPr>
        <w:t>not</w:t>
      </w:r>
      <w:r>
        <w:t xml:space="preserve"> yet </w:t>
      </w:r>
      <w:r w:rsidRPr="00E025C2">
        <w:rPr>
          <w:b/>
        </w:rPr>
        <w:t>implemented</w:t>
      </w:r>
      <w:r>
        <w:t xml:space="preserve"> the classes </w:t>
      </w:r>
      <w:r w:rsidRPr="00E025C2">
        <w:rPr>
          <w:b/>
        </w:rPr>
        <w:t>completely</w:t>
      </w:r>
      <w:r>
        <w:t xml:space="preserve"> and as you saw the part the code responsive for the movement is </w:t>
      </w:r>
      <w:r w:rsidRPr="00E025C2">
        <w:rPr>
          <w:b/>
        </w:rPr>
        <w:t>commented out</w:t>
      </w:r>
      <w:r>
        <w:t xml:space="preserve"> in our main file:</w:t>
      </w:r>
    </w:p>
    <w:p w:rsidR="00E025C2" w:rsidRDefault="00E025C2" w:rsidP="00E025C2">
      <w:pPr>
        <w:pStyle w:val="ListParagraph"/>
      </w:pPr>
      <w:r>
        <w:rPr>
          <w:noProof/>
        </w:rPr>
        <w:drawing>
          <wp:inline distT="0" distB="0" distL="0" distR="0" wp14:anchorId="3EC0CDB0" wp14:editId="3EE94EB0">
            <wp:extent cx="4701540" cy="2202816"/>
            <wp:effectExtent l="19050" t="19050" r="2286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451" cy="2205117"/>
                    </a:xfrm>
                    <a:prstGeom prst="rect">
                      <a:avLst/>
                    </a:prstGeom>
                    <a:ln>
                      <a:solidFill>
                        <a:schemeClr val="tx1"/>
                      </a:solidFill>
                    </a:ln>
                  </pic:spPr>
                </pic:pic>
              </a:graphicData>
            </a:graphic>
          </wp:inline>
        </w:drawing>
      </w:r>
    </w:p>
    <w:p w:rsidR="00E025C2" w:rsidRDefault="00E025C2" w:rsidP="00E025C2">
      <w:pPr>
        <w:pStyle w:val="Heading2"/>
      </w:pPr>
      <w:r>
        <w:lastRenderedPageBreak/>
        <w:t>Implementing the Logic</w:t>
      </w:r>
    </w:p>
    <w:p w:rsidR="00E025C2" w:rsidRPr="00E025C2" w:rsidRDefault="00E025C2" w:rsidP="00E025C2">
      <w:r>
        <w:t xml:space="preserve">Now let us </w:t>
      </w:r>
      <w:r w:rsidR="00FE695A">
        <w:t xml:space="preserve">proceed to </w:t>
      </w:r>
      <w:r w:rsidR="00FE695A" w:rsidRPr="004350FD">
        <w:rPr>
          <w:b/>
        </w:rPr>
        <w:t>writing the code</w:t>
      </w:r>
      <w:r w:rsidR="00FE695A">
        <w:t xml:space="preserve">. We will start with the </w:t>
      </w:r>
      <w:r w:rsidR="00FE695A" w:rsidRPr="004350FD">
        <w:rPr>
          <w:rFonts w:ascii="Consolas" w:hAnsi="Consolas"/>
          <w:b/>
        </w:rPr>
        <w:t>ball.py</w:t>
      </w:r>
      <w:r w:rsidR="00FE695A">
        <w:t xml:space="preserve"> file</w:t>
      </w:r>
    </w:p>
    <w:p w:rsidR="00E025C2" w:rsidRDefault="00E025C2" w:rsidP="00E025C2">
      <w:pPr>
        <w:pStyle w:val="Heading3"/>
      </w:pPr>
      <w:r>
        <w:t xml:space="preserve">The </w:t>
      </w:r>
      <w:r w:rsidR="007201A9">
        <w:t>ball.py F</w:t>
      </w:r>
      <w:r>
        <w:t>ile</w:t>
      </w:r>
    </w:p>
    <w:p w:rsidR="004350FD" w:rsidRDefault="004350FD" w:rsidP="004350FD">
      <w:r>
        <w:t xml:space="preserve">So, let us start with the </w:t>
      </w:r>
      <w:proofErr w:type="gramStart"/>
      <w:r w:rsidRPr="004350FD">
        <w:rPr>
          <w:rFonts w:ascii="Consolas" w:hAnsi="Consolas"/>
          <w:b/>
        </w:rPr>
        <w:t>move(</w:t>
      </w:r>
      <w:proofErr w:type="gramEnd"/>
      <w:r w:rsidRPr="004350FD">
        <w:rPr>
          <w:rFonts w:ascii="Consolas" w:hAnsi="Consolas"/>
          <w:b/>
        </w:rPr>
        <w:t>)</w:t>
      </w:r>
      <w:r>
        <w:t xml:space="preserve"> function</w:t>
      </w:r>
    </w:p>
    <w:p w:rsidR="004350FD" w:rsidRPr="004350FD" w:rsidRDefault="004350FD" w:rsidP="004350FD">
      <w:r>
        <w:rPr>
          <w:noProof/>
        </w:rPr>
        <w:drawing>
          <wp:inline distT="0" distB="0" distL="0" distR="0" wp14:anchorId="24D10A3D" wp14:editId="7C062DB7">
            <wp:extent cx="5972810" cy="376555"/>
            <wp:effectExtent l="19050" t="19050" r="2794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76555"/>
                    </a:xfrm>
                    <a:prstGeom prst="rect">
                      <a:avLst/>
                    </a:prstGeom>
                    <a:ln>
                      <a:solidFill>
                        <a:schemeClr val="tx1"/>
                      </a:solidFill>
                    </a:ln>
                  </pic:spPr>
                </pic:pic>
              </a:graphicData>
            </a:graphic>
          </wp:inline>
        </w:drawing>
      </w:r>
    </w:p>
    <w:p w:rsidR="00E025C2" w:rsidRDefault="004350FD" w:rsidP="00E025C2">
      <w:r>
        <w:t xml:space="preserve">Here, we have to </w:t>
      </w:r>
      <w:r w:rsidRPr="004510D5">
        <w:rPr>
          <w:b/>
        </w:rPr>
        <w:t>update</w:t>
      </w:r>
      <w:r>
        <w:t xml:space="preserve"> the </w:t>
      </w:r>
      <w:r w:rsidRPr="004510D5">
        <w:rPr>
          <w:b/>
        </w:rPr>
        <w:t>position</w:t>
      </w:r>
      <w:r>
        <w:t xml:space="preserve"> of the ball </w:t>
      </w:r>
      <w:r w:rsidRPr="004510D5">
        <w:rPr>
          <w:b/>
        </w:rPr>
        <w:t>by adding</w:t>
      </w:r>
      <w:r>
        <w:t xml:space="preserve"> its </w:t>
      </w:r>
      <w:r w:rsidRPr="004510D5">
        <w:rPr>
          <w:b/>
        </w:rPr>
        <w:t>velocit</w:t>
      </w:r>
      <w:r>
        <w:t xml:space="preserve">y. But before we write the code for that, let us </w:t>
      </w:r>
      <w:r w:rsidRPr="004510D5">
        <w:rPr>
          <w:b/>
        </w:rPr>
        <w:t>explain</w:t>
      </w:r>
      <w:r>
        <w:t xml:space="preserve"> the function of these </w:t>
      </w:r>
      <w:r w:rsidRPr="004510D5">
        <w:rPr>
          <w:b/>
        </w:rPr>
        <w:t>two variables</w:t>
      </w:r>
      <w:r w:rsidR="004510D5">
        <w:t xml:space="preserve"> (if you are </w:t>
      </w:r>
      <w:r w:rsidR="004510D5" w:rsidRPr="004510D5">
        <w:rPr>
          <w:b/>
        </w:rPr>
        <w:t>familiar with vectors</w:t>
      </w:r>
      <w:r w:rsidR="004510D5">
        <w:t xml:space="preserve">, you can </w:t>
      </w:r>
      <w:r w:rsidR="004510D5" w:rsidRPr="004510D5">
        <w:rPr>
          <w:b/>
        </w:rPr>
        <w:t>skip</w:t>
      </w:r>
      <w:r w:rsidR="004510D5">
        <w:t xml:space="preserve"> this part)</w:t>
      </w:r>
      <w:r>
        <w:t>.</w:t>
      </w:r>
    </w:p>
    <w:p w:rsidR="004350FD" w:rsidRDefault="004350FD" w:rsidP="004350FD">
      <w:pPr>
        <w:pStyle w:val="ListParagraph"/>
        <w:numPr>
          <w:ilvl w:val="0"/>
          <w:numId w:val="27"/>
        </w:numPr>
      </w:pPr>
      <w:r>
        <w:t xml:space="preserve">The </w:t>
      </w:r>
      <w:r w:rsidRPr="004510D5">
        <w:rPr>
          <w:b/>
        </w:rPr>
        <w:t xml:space="preserve">position </w:t>
      </w:r>
      <w:r>
        <w:t xml:space="preserve">is a </w:t>
      </w:r>
      <w:r w:rsidRPr="004510D5">
        <w:rPr>
          <w:b/>
        </w:rPr>
        <w:t>vector</w:t>
      </w:r>
      <w:r>
        <w:t xml:space="preserve"> and a vector is a </w:t>
      </w:r>
      <w:r w:rsidRPr="004510D5">
        <w:rPr>
          <w:b/>
        </w:rPr>
        <w:t>quantity</w:t>
      </w:r>
      <w:r>
        <w:t xml:space="preserve"> that has a </w:t>
      </w:r>
      <w:r w:rsidRPr="004510D5">
        <w:rPr>
          <w:b/>
        </w:rPr>
        <w:t>direction</w:t>
      </w:r>
      <w:r>
        <w:t xml:space="preserve"> and a </w:t>
      </w:r>
      <w:r w:rsidRPr="004510D5">
        <w:rPr>
          <w:b/>
        </w:rPr>
        <w:t>magnitude</w:t>
      </w:r>
      <w:r>
        <w:t xml:space="preserve"> as determining the </w:t>
      </w:r>
      <w:r w:rsidRPr="004510D5">
        <w:rPr>
          <w:b/>
        </w:rPr>
        <w:t>position</w:t>
      </w:r>
      <w:r>
        <w:t xml:space="preserve"> of and object relative to another. So let us take the picture below and draw the vector describing the position of the ball</w:t>
      </w:r>
    </w:p>
    <w:p w:rsidR="004350FD" w:rsidRDefault="004350FD" w:rsidP="004350FD">
      <w:r>
        <w:rPr>
          <w:noProof/>
        </w:rPr>
        <w:drawing>
          <wp:inline distT="0" distB="0" distL="0" distR="0" wp14:anchorId="6E3753AB" wp14:editId="46FDB9D4">
            <wp:extent cx="5972810" cy="33655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365500"/>
                    </a:xfrm>
                    <a:prstGeom prst="rect">
                      <a:avLst/>
                    </a:prstGeom>
                  </pic:spPr>
                </pic:pic>
              </a:graphicData>
            </a:graphic>
          </wp:inline>
        </w:drawing>
      </w:r>
    </w:p>
    <w:p w:rsidR="004350FD" w:rsidRDefault="004350FD" w:rsidP="004350FD">
      <w:pPr>
        <w:pStyle w:val="ListParagraph"/>
        <w:numPr>
          <w:ilvl w:val="0"/>
          <w:numId w:val="27"/>
        </w:numPr>
      </w:pPr>
      <w:r>
        <w:t xml:space="preserve">When programming video games, in most cases the </w:t>
      </w:r>
      <w:r w:rsidRPr="004510D5">
        <w:rPr>
          <w:b/>
        </w:rPr>
        <w:t>coordinate system</w:t>
      </w:r>
      <w:r>
        <w:t xml:space="preserve"> is </w:t>
      </w:r>
      <w:r w:rsidRPr="004510D5">
        <w:rPr>
          <w:b/>
        </w:rPr>
        <w:t>not the same</w:t>
      </w:r>
      <w:r>
        <w:t xml:space="preserve"> as in </w:t>
      </w:r>
      <w:r w:rsidRPr="004510D5">
        <w:rPr>
          <w:b/>
        </w:rPr>
        <w:t>mathematics</w:t>
      </w:r>
      <w:r>
        <w:t xml:space="preserve">. Here it is so to say </w:t>
      </w:r>
      <w:r w:rsidRPr="004510D5">
        <w:rPr>
          <w:b/>
        </w:rPr>
        <w:t xml:space="preserve">"transposed" </w:t>
      </w:r>
      <w:r>
        <w:t xml:space="preserve">as it is drawn in the picture (the </w:t>
      </w:r>
      <w:r w:rsidRPr="004510D5">
        <w:rPr>
          <w:b/>
        </w:rPr>
        <w:t>0-0 point</w:t>
      </w:r>
      <w:r>
        <w:t xml:space="preserve"> is in the </w:t>
      </w:r>
      <w:r w:rsidRPr="004510D5">
        <w:rPr>
          <w:b/>
        </w:rPr>
        <w:t>upper left corner</w:t>
      </w:r>
      <w:r>
        <w:t>)</w:t>
      </w:r>
    </w:p>
    <w:p w:rsidR="004350FD" w:rsidRDefault="004350FD" w:rsidP="004350FD">
      <w:pPr>
        <w:pStyle w:val="ListParagraph"/>
        <w:numPr>
          <w:ilvl w:val="0"/>
          <w:numId w:val="27"/>
        </w:numPr>
      </w:pPr>
      <w:r>
        <w:t xml:space="preserve">The vector describing the position of the ball is relative to the center of the coordinate system and it has </w:t>
      </w:r>
      <w:r w:rsidRPr="004510D5">
        <w:rPr>
          <w:b/>
        </w:rPr>
        <w:t xml:space="preserve">magnitude </w:t>
      </w:r>
      <w:r>
        <w:t>(</w:t>
      </w:r>
      <w:r w:rsidRPr="004510D5">
        <w:rPr>
          <w:b/>
        </w:rPr>
        <w:t>or length</w:t>
      </w:r>
      <w:r>
        <w:t>)</w:t>
      </w:r>
      <w:r w:rsidR="004510D5">
        <w:t xml:space="preserve">, </w:t>
      </w:r>
      <w:r w:rsidR="004510D5" w:rsidRPr="004510D5">
        <w:rPr>
          <w:b/>
        </w:rPr>
        <w:t xml:space="preserve">direction </w:t>
      </w:r>
      <w:r w:rsidR="004510D5">
        <w:t>(the</w:t>
      </w:r>
      <w:r w:rsidR="004510D5" w:rsidRPr="004510D5">
        <w:rPr>
          <w:b/>
        </w:rPr>
        <w:t xml:space="preserve"> angle</w:t>
      </w:r>
      <w:r w:rsidR="004510D5">
        <w:t xml:space="preserve"> at which it is pointing). By having these two properties, the </w:t>
      </w:r>
      <w:r w:rsidR="004510D5" w:rsidRPr="004510D5">
        <w:rPr>
          <w:b/>
        </w:rPr>
        <w:t>position</w:t>
      </w:r>
      <w:r w:rsidR="004510D5">
        <w:t xml:space="preserve"> can be </w:t>
      </w:r>
      <w:r w:rsidR="004510D5" w:rsidRPr="004510D5">
        <w:rPr>
          <w:b/>
        </w:rPr>
        <w:t>calculated</w:t>
      </w:r>
      <w:r w:rsidR="004510D5">
        <w:t xml:space="preserve"> and that is where our </w:t>
      </w:r>
      <w:r w:rsidR="004510D5" w:rsidRPr="004510D5">
        <w:rPr>
          <w:b/>
        </w:rPr>
        <w:t>ball</w:t>
      </w:r>
      <w:r w:rsidR="004510D5">
        <w:t xml:space="preserve"> is</w:t>
      </w:r>
    </w:p>
    <w:p w:rsidR="004510D5" w:rsidRDefault="004510D5" w:rsidP="004350FD">
      <w:pPr>
        <w:pStyle w:val="ListParagraph"/>
        <w:numPr>
          <w:ilvl w:val="0"/>
          <w:numId w:val="27"/>
        </w:numPr>
      </w:pPr>
      <w:r>
        <w:t xml:space="preserve">The </w:t>
      </w:r>
      <w:proofErr w:type="spellStart"/>
      <w:r w:rsidRPr="004510D5">
        <w:rPr>
          <w:b/>
        </w:rPr>
        <w:t>PVector</w:t>
      </w:r>
      <w:proofErr w:type="spellEnd"/>
      <w:r>
        <w:t xml:space="preserve"> in Processing </w:t>
      </w:r>
      <w:r w:rsidRPr="004510D5">
        <w:rPr>
          <w:b/>
        </w:rPr>
        <w:t>stores all</w:t>
      </w:r>
      <w:r>
        <w:t xml:space="preserve"> of that </w:t>
      </w:r>
      <w:r w:rsidRPr="004510D5">
        <w:rPr>
          <w:b/>
        </w:rPr>
        <w:t xml:space="preserve">info </w:t>
      </w:r>
      <w:r>
        <w:t>within itself</w:t>
      </w:r>
    </w:p>
    <w:p w:rsidR="004510D5" w:rsidRDefault="004510D5" w:rsidP="004510D5">
      <w:r>
        <w:lastRenderedPageBreak/>
        <w:t>And now, what do we mean with</w:t>
      </w:r>
      <w:r w:rsidRPr="00106750">
        <w:rPr>
          <w:b/>
        </w:rPr>
        <w:t xml:space="preserve"> adding</w:t>
      </w:r>
      <w:r>
        <w:t xml:space="preserve"> the </w:t>
      </w:r>
      <w:r w:rsidRPr="00106750">
        <w:rPr>
          <w:b/>
        </w:rPr>
        <w:t>velocity</w:t>
      </w:r>
      <w:r>
        <w:t xml:space="preserve"> to the </w:t>
      </w:r>
      <w:r w:rsidRPr="00106750">
        <w:rPr>
          <w:b/>
        </w:rPr>
        <w:t>position</w:t>
      </w:r>
    </w:p>
    <w:p w:rsidR="004510D5" w:rsidRDefault="004510D5" w:rsidP="004510D5">
      <w:pPr>
        <w:pStyle w:val="ListParagraph"/>
        <w:numPr>
          <w:ilvl w:val="0"/>
          <w:numId w:val="28"/>
        </w:numPr>
      </w:pPr>
      <w:r>
        <w:t xml:space="preserve">The velocity is again a </w:t>
      </w:r>
      <w:r w:rsidRPr="00106750">
        <w:rPr>
          <w:b/>
        </w:rPr>
        <w:t>vector</w:t>
      </w:r>
      <w:r>
        <w:t xml:space="preserve"> that we use for </w:t>
      </w:r>
      <w:r w:rsidRPr="00106750">
        <w:rPr>
          <w:b/>
        </w:rPr>
        <w:t>speed</w:t>
      </w:r>
      <w:r>
        <w:t xml:space="preserve">. It is the </w:t>
      </w:r>
      <w:r w:rsidRPr="00106750">
        <w:rPr>
          <w:b/>
        </w:rPr>
        <w:t xml:space="preserve">change </w:t>
      </w:r>
      <w:r>
        <w:t xml:space="preserve">of the position in </w:t>
      </w:r>
      <w:r w:rsidRPr="00106750">
        <w:rPr>
          <w:rFonts w:ascii="Consolas" w:hAnsi="Consolas"/>
          <w:b/>
        </w:rPr>
        <w:t>x</w:t>
      </w:r>
      <w:r>
        <w:t xml:space="preserve"> and </w:t>
      </w:r>
      <w:r w:rsidRPr="00106750">
        <w:rPr>
          <w:rFonts w:ascii="Consolas" w:hAnsi="Consolas"/>
          <w:b/>
        </w:rPr>
        <w:t>y</w:t>
      </w:r>
      <w:r w:rsidR="00106750">
        <w:rPr>
          <w:b/>
        </w:rPr>
        <w:t xml:space="preserve"> </w:t>
      </w:r>
      <w:r w:rsidRPr="00106750">
        <w:t>at</w:t>
      </w:r>
      <w:r>
        <w:t xml:space="preserve"> each frame</w:t>
      </w:r>
    </w:p>
    <w:p w:rsidR="004510D5" w:rsidRDefault="004510D5" w:rsidP="004510D5">
      <w:pPr>
        <w:pStyle w:val="ListParagraph"/>
        <w:numPr>
          <w:ilvl w:val="0"/>
          <w:numId w:val="28"/>
        </w:numPr>
      </w:pPr>
      <w:r>
        <w:t xml:space="preserve">So, let us say that we want to change the speed of the ball with </w:t>
      </w:r>
      <w:r w:rsidRPr="00106750">
        <w:rPr>
          <w:b/>
        </w:rPr>
        <w:t>5 units</w:t>
      </w:r>
      <w:r>
        <w:t xml:space="preserve"> per frame in both </w:t>
      </w:r>
      <w:r w:rsidRPr="00106750">
        <w:rPr>
          <w:rFonts w:ascii="Consolas" w:hAnsi="Consolas"/>
          <w:b/>
        </w:rPr>
        <w:t>x</w:t>
      </w:r>
      <w:r>
        <w:t xml:space="preserve"> and </w:t>
      </w:r>
      <w:r w:rsidRPr="00106750">
        <w:rPr>
          <w:rFonts w:ascii="Consolas" w:hAnsi="Consolas"/>
          <w:b/>
        </w:rPr>
        <w:t>y</w:t>
      </w:r>
      <w:r>
        <w:t xml:space="preserve"> axes. </w:t>
      </w:r>
      <w:r w:rsidR="00106750">
        <w:t>(</w:t>
      </w:r>
      <w:proofErr w:type="gramStart"/>
      <w:r w:rsidR="00106750">
        <w:t>the</w:t>
      </w:r>
      <w:proofErr w:type="gramEnd"/>
      <w:r w:rsidR="00106750">
        <w:t xml:space="preserve"> </w:t>
      </w:r>
      <w:proofErr w:type="spellStart"/>
      <w:r w:rsidR="00106750" w:rsidRPr="00106750">
        <w:rPr>
          <w:rFonts w:ascii="Consolas" w:hAnsi="Consolas"/>
          <w:b/>
        </w:rPr>
        <w:t>PVector</w:t>
      </w:r>
      <w:proofErr w:type="spellEnd"/>
      <w:r w:rsidR="00106750">
        <w:t xml:space="preserve"> velocity will be </w:t>
      </w:r>
      <w:proofErr w:type="spellStart"/>
      <w:r w:rsidR="00106750" w:rsidRPr="00106750">
        <w:rPr>
          <w:rFonts w:ascii="Consolas" w:hAnsi="Consolas"/>
          <w:b/>
        </w:rPr>
        <w:t>PVector</w:t>
      </w:r>
      <w:proofErr w:type="spellEnd"/>
      <w:r w:rsidR="00106750" w:rsidRPr="00106750">
        <w:rPr>
          <w:rFonts w:ascii="Consolas" w:hAnsi="Consolas"/>
          <w:b/>
        </w:rPr>
        <w:t>(5, 5)</w:t>
      </w:r>
      <w:r w:rsidR="00106750">
        <w:t>). Our vector will look like this:</w:t>
      </w:r>
    </w:p>
    <w:p w:rsidR="00106750" w:rsidRDefault="00106750" w:rsidP="00106750">
      <w:r>
        <w:rPr>
          <w:noProof/>
        </w:rPr>
        <w:drawing>
          <wp:inline distT="0" distB="0" distL="0" distR="0" wp14:anchorId="3991DEBC" wp14:editId="5E4DB1B8">
            <wp:extent cx="4371975" cy="24479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2447925"/>
                    </a:xfrm>
                    <a:prstGeom prst="rect">
                      <a:avLst/>
                    </a:prstGeom>
                    <a:ln>
                      <a:solidFill>
                        <a:schemeClr val="tx1"/>
                      </a:solidFill>
                    </a:ln>
                  </pic:spPr>
                </pic:pic>
              </a:graphicData>
            </a:graphic>
          </wp:inline>
        </w:drawing>
      </w:r>
    </w:p>
    <w:p w:rsidR="00106750" w:rsidRDefault="00106750" w:rsidP="00106750">
      <w:pPr>
        <w:pStyle w:val="ListParagraph"/>
        <w:numPr>
          <w:ilvl w:val="0"/>
          <w:numId w:val="29"/>
        </w:numPr>
      </w:pPr>
      <w:r>
        <w:t>The way we add two vectors is by putting the start of one of them on top of the end of the other and take the new vector (if they have same angles). So in our case it will look like this:</w:t>
      </w:r>
    </w:p>
    <w:p w:rsidR="00106750" w:rsidRDefault="00106750" w:rsidP="00106750">
      <w:r>
        <w:rPr>
          <w:noProof/>
        </w:rPr>
        <w:drawing>
          <wp:inline distT="0" distB="0" distL="0" distR="0" wp14:anchorId="296241C4" wp14:editId="37E81122">
            <wp:extent cx="4427220" cy="2500254"/>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957" cy="2502364"/>
                    </a:xfrm>
                    <a:prstGeom prst="rect">
                      <a:avLst/>
                    </a:prstGeom>
                    <a:ln>
                      <a:solidFill>
                        <a:schemeClr val="tx1"/>
                      </a:solidFill>
                    </a:ln>
                  </pic:spPr>
                </pic:pic>
              </a:graphicData>
            </a:graphic>
          </wp:inline>
        </w:drawing>
      </w:r>
    </w:p>
    <w:p w:rsidR="00106750" w:rsidRDefault="00106750" w:rsidP="00106750">
      <w:pPr>
        <w:pStyle w:val="ListParagraph"/>
        <w:numPr>
          <w:ilvl w:val="0"/>
          <w:numId w:val="29"/>
        </w:numPr>
      </w:pPr>
      <w:r>
        <w:t xml:space="preserve">The </w:t>
      </w:r>
      <w:r w:rsidRPr="00106750">
        <w:rPr>
          <w:b/>
        </w:rPr>
        <w:t xml:space="preserve">red </w:t>
      </w:r>
      <w:r>
        <w:t>arrow is the p</w:t>
      </w:r>
      <w:r w:rsidRPr="00106750">
        <w:rPr>
          <w:b/>
        </w:rPr>
        <w:t>osition</w:t>
      </w:r>
    </w:p>
    <w:p w:rsidR="00106750" w:rsidRDefault="00106750" w:rsidP="00106750">
      <w:pPr>
        <w:pStyle w:val="ListParagraph"/>
        <w:numPr>
          <w:ilvl w:val="0"/>
          <w:numId w:val="29"/>
        </w:numPr>
      </w:pPr>
      <w:r>
        <w:t xml:space="preserve">The </w:t>
      </w:r>
      <w:r w:rsidRPr="00106750">
        <w:rPr>
          <w:b/>
        </w:rPr>
        <w:t>blue</w:t>
      </w:r>
      <w:r>
        <w:t xml:space="preserve"> one is the </w:t>
      </w:r>
      <w:r w:rsidRPr="00106750">
        <w:rPr>
          <w:b/>
        </w:rPr>
        <w:t>velocity</w:t>
      </w:r>
    </w:p>
    <w:p w:rsidR="00106750" w:rsidRDefault="00106750" w:rsidP="00106750">
      <w:pPr>
        <w:pStyle w:val="ListParagraph"/>
        <w:numPr>
          <w:ilvl w:val="0"/>
          <w:numId w:val="29"/>
        </w:numPr>
      </w:pPr>
      <w:r>
        <w:t xml:space="preserve">When we </w:t>
      </w:r>
      <w:r w:rsidRPr="00106750">
        <w:rPr>
          <w:b/>
        </w:rPr>
        <w:t>add</w:t>
      </w:r>
      <w:r>
        <w:t xml:space="preserve"> them we get the green one (the </w:t>
      </w:r>
      <w:r w:rsidRPr="00106750">
        <w:rPr>
          <w:b/>
        </w:rPr>
        <w:t>new position</w:t>
      </w:r>
      <w:r>
        <w:t>)</w:t>
      </w:r>
    </w:p>
    <w:p w:rsidR="00106750" w:rsidRDefault="00106750" w:rsidP="00106750">
      <w:r>
        <w:t xml:space="preserve">So now, let us implement that in our </w:t>
      </w:r>
      <w:proofErr w:type="gramStart"/>
      <w:r w:rsidRPr="00106750">
        <w:rPr>
          <w:rFonts w:ascii="Consolas" w:hAnsi="Consolas"/>
          <w:b/>
        </w:rPr>
        <w:t>move(</w:t>
      </w:r>
      <w:proofErr w:type="gramEnd"/>
      <w:r w:rsidRPr="00106750">
        <w:rPr>
          <w:rFonts w:ascii="Consolas" w:hAnsi="Consolas"/>
          <w:b/>
        </w:rPr>
        <w:t>)</w:t>
      </w:r>
      <w:r>
        <w:t xml:space="preserve"> method. Good news is that the </w:t>
      </w:r>
      <w:proofErr w:type="spellStart"/>
      <w:r w:rsidRPr="00106750">
        <w:rPr>
          <w:rFonts w:ascii="Consolas" w:hAnsi="Consolas"/>
          <w:b/>
        </w:rPr>
        <w:t>PVector</w:t>
      </w:r>
      <w:proofErr w:type="spellEnd"/>
      <w:r>
        <w:t xml:space="preserve"> class has a function that </w:t>
      </w:r>
      <w:r w:rsidRPr="00106750">
        <w:rPr>
          <w:b/>
        </w:rPr>
        <w:t>adds two vector</w:t>
      </w:r>
      <w:r>
        <w:t>, so our code will look like this:</w:t>
      </w:r>
    </w:p>
    <w:p w:rsidR="00106750" w:rsidRDefault="00106750" w:rsidP="00106750">
      <w:r>
        <w:rPr>
          <w:noProof/>
        </w:rPr>
        <w:lastRenderedPageBreak/>
        <w:drawing>
          <wp:inline distT="0" distB="0" distL="0" distR="0" wp14:anchorId="15C5B6EF" wp14:editId="5DA4C3D7">
            <wp:extent cx="5972810" cy="680085"/>
            <wp:effectExtent l="19050" t="19050" r="27940"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80085"/>
                    </a:xfrm>
                    <a:prstGeom prst="rect">
                      <a:avLst/>
                    </a:prstGeom>
                    <a:ln>
                      <a:solidFill>
                        <a:schemeClr val="tx1"/>
                      </a:solidFill>
                    </a:ln>
                  </pic:spPr>
                </pic:pic>
              </a:graphicData>
            </a:graphic>
          </wp:inline>
        </w:drawing>
      </w:r>
    </w:p>
    <w:p w:rsidR="00106750" w:rsidRDefault="00106750" w:rsidP="00106750">
      <w:pPr>
        <w:pStyle w:val="ListParagraph"/>
        <w:numPr>
          <w:ilvl w:val="0"/>
          <w:numId w:val="30"/>
        </w:numPr>
      </w:pPr>
      <w:r>
        <w:t>We set the new position to be equal to the old one + the velocity</w:t>
      </w:r>
    </w:p>
    <w:p w:rsidR="00106750" w:rsidRDefault="00BE3395" w:rsidP="00106750">
      <w:r>
        <w:t xml:space="preserve">Now, the </w:t>
      </w:r>
      <w:proofErr w:type="gramStart"/>
      <w:r w:rsidRPr="00BE3395">
        <w:rPr>
          <w:rFonts w:ascii="Consolas" w:hAnsi="Consolas"/>
          <w:b/>
        </w:rPr>
        <w:t>border(</w:t>
      </w:r>
      <w:proofErr w:type="gramEnd"/>
      <w:r w:rsidRPr="00BE3395">
        <w:rPr>
          <w:rFonts w:ascii="Consolas" w:hAnsi="Consolas"/>
          <w:b/>
        </w:rPr>
        <w:t>)</w:t>
      </w:r>
      <w:r>
        <w:t xml:space="preserve"> method. There we have to check if </w:t>
      </w:r>
      <w:r w:rsidRPr="00BE3395">
        <w:rPr>
          <w:rFonts w:ascii="Consolas" w:hAnsi="Consolas"/>
          <w:b/>
        </w:rPr>
        <w:t>x</w:t>
      </w:r>
      <w:r>
        <w:t xml:space="preserve"> and </w:t>
      </w:r>
      <w:r w:rsidRPr="00BE3395">
        <w:rPr>
          <w:rFonts w:ascii="Consolas" w:hAnsi="Consolas"/>
          <w:b/>
        </w:rPr>
        <w:t>y</w:t>
      </w:r>
      <w:r>
        <w:t xml:space="preserve"> of the position of the ball </w:t>
      </w:r>
      <w:r w:rsidRPr="00BE3395">
        <w:rPr>
          <w:b/>
        </w:rPr>
        <w:t>leave the screen</w:t>
      </w:r>
      <w:r>
        <w:t xml:space="preserve"> (be </w:t>
      </w:r>
      <w:r w:rsidRPr="00BE3395">
        <w:rPr>
          <w:b/>
        </w:rPr>
        <w:t>below zero</w:t>
      </w:r>
      <w:r>
        <w:t xml:space="preserve"> or </w:t>
      </w:r>
      <w:r w:rsidRPr="00BE3395">
        <w:rPr>
          <w:b/>
        </w:rPr>
        <w:t>more than the width</w:t>
      </w:r>
      <w:r>
        <w:t xml:space="preserve">) and </w:t>
      </w:r>
      <w:r w:rsidRPr="00BE3395">
        <w:rPr>
          <w:b/>
        </w:rPr>
        <w:t>reverse</w:t>
      </w:r>
      <w:r>
        <w:t xml:space="preserve"> the </w:t>
      </w:r>
      <w:r w:rsidRPr="00BE3395">
        <w:rPr>
          <w:b/>
        </w:rPr>
        <w:t>direction</w:t>
      </w:r>
      <w:r>
        <w:t xml:space="preserve"> of the </w:t>
      </w:r>
      <w:r w:rsidRPr="00BE3395">
        <w:rPr>
          <w:b/>
        </w:rPr>
        <w:t>velocity</w:t>
      </w:r>
      <w:r>
        <w:t xml:space="preserve"> (</w:t>
      </w:r>
      <w:r w:rsidRPr="00BE3395">
        <w:rPr>
          <w:b/>
        </w:rPr>
        <w:t>multiply</w:t>
      </w:r>
      <w:r>
        <w:t xml:space="preserve"> the corresponding axis by </w:t>
      </w:r>
      <w:r w:rsidRPr="00BE3395">
        <w:rPr>
          <w:rFonts w:ascii="Consolas" w:hAnsi="Consolas"/>
          <w:b/>
        </w:rPr>
        <w:t>-1</w:t>
      </w:r>
      <w:r>
        <w:t xml:space="preserve">). Let us first visualize how it looks like for the </w:t>
      </w:r>
      <w:r w:rsidRPr="00BE3395">
        <w:rPr>
          <w:b/>
        </w:rPr>
        <w:t>ball</w:t>
      </w:r>
      <w:r>
        <w:t xml:space="preserve"> </w:t>
      </w:r>
      <w:r w:rsidRPr="00BE3395">
        <w:rPr>
          <w:b/>
        </w:rPr>
        <w:t>hitting the player</w:t>
      </w:r>
      <w:r>
        <w:t>:</w:t>
      </w:r>
    </w:p>
    <w:p w:rsidR="00BE3395" w:rsidRDefault="00BE3395" w:rsidP="00106750">
      <w:r>
        <w:rPr>
          <w:noProof/>
        </w:rPr>
        <w:drawing>
          <wp:inline distT="0" distB="0" distL="0" distR="0" wp14:anchorId="7FDF3ADF" wp14:editId="7918DBFE">
            <wp:extent cx="2882265" cy="1500580"/>
            <wp:effectExtent l="19050" t="19050" r="1333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473" cy="1507456"/>
                    </a:xfrm>
                    <a:prstGeom prst="rect">
                      <a:avLst/>
                    </a:prstGeom>
                    <a:ln>
                      <a:solidFill>
                        <a:schemeClr val="tx1"/>
                      </a:solidFill>
                    </a:ln>
                  </pic:spPr>
                </pic:pic>
              </a:graphicData>
            </a:graphic>
          </wp:inline>
        </w:drawing>
      </w:r>
    </w:p>
    <w:p w:rsidR="00BE3395" w:rsidRDefault="00BE3395" w:rsidP="00BE3395">
      <w:pPr>
        <w:pStyle w:val="ListParagraph"/>
        <w:numPr>
          <w:ilvl w:val="0"/>
          <w:numId w:val="30"/>
        </w:numPr>
      </w:pPr>
      <w:r>
        <w:t xml:space="preserve">By multiplying the </w:t>
      </w:r>
      <w:r w:rsidRPr="00BE3395">
        <w:rPr>
          <w:rFonts w:ascii="Consolas" w:hAnsi="Consolas"/>
          <w:b/>
        </w:rPr>
        <w:t>y</w:t>
      </w:r>
      <w:r>
        <w:t xml:space="preserve"> axis </w:t>
      </w:r>
      <w:r w:rsidRPr="00BE3395">
        <w:t>by</w:t>
      </w:r>
      <w:r w:rsidRPr="00BE3395">
        <w:rPr>
          <w:b/>
        </w:rPr>
        <w:t xml:space="preserve"> </w:t>
      </w:r>
      <w:r w:rsidRPr="00BE3395">
        <w:rPr>
          <w:rFonts w:ascii="Consolas" w:hAnsi="Consolas"/>
          <w:b/>
        </w:rPr>
        <w:t>-1</w:t>
      </w:r>
      <w:r>
        <w:t xml:space="preserve">, we want to </w:t>
      </w:r>
      <w:r w:rsidRPr="00BE3395">
        <w:rPr>
          <w:b/>
        </w:rPr>
        <w:t>keep the x</w:t>
      </w:r>
      <w:r>
        <w:t xml:space="preserve"> speed but </w:t>
      </w:r>
      <w:r w:rsidRPr="00BE3395">
        <w:rPr>
          <w:b/>
        </w:rPr>
        <w:t>reverse the y</w:t>
      </w:r>
      <w:r>
        <w:t xml:space="preserve"> (</w:t>
      </w:r>
      <w:r w:rsidRPr="00BE3395">
        <w:rPr>
          <w:b/>
        </w:rPr>
        <w:t xml:space="preserve">bounciness </w:t>
      </w:r>
      <w:r>
        <w:t>effect)</w:t>
      </w:r>
    </w:p>
    <w:p w:rsidR="00054A22" w:rsidRDefault="00054A22" w:rsidP="00BE3395">
      <w:pPr>
        <w:pStyle w:val="ListParagraph"/>
        <w:numPr>
          <w:ilvl w:val="0"/>
          <w:numId w:val="30"/>
        </w:numPr>
      </w:pPr>
      <w:r>
        <w:t xml:space="preserve">For the </w:t>
      </w:r>
      <w:r w:rsidRPr="00054A22">
        <w:rPr>
          <w:b/>
        </w:rPr>
        <w:t>side walls</w:t>
      </w:r>
      <w:r>
        <w:t xml:space="preserve"> we will have to reverse the </w:t>
      </w:r>
      <w:r w:rsidRPr="00054A22">
        <w:rPr>
          <w:rFonts w:ascii="Consolas" w:hAnsi="Consolas"/>
          <w:b/>
        </w:rPr>
        <w:t>x</w:t>
      </w:r>
      <w:r>
        <w:t xml:space="preserve"> axis</w:t>
      </w:r>
    </w:p>
    <w:p w:rsidR="00054A22" w:rsidRDefault="00054A22" w:rsidP="00054A22">
      <w:r>
        <w:rPr>
          <w:noProof/>
        </w:rPr>
        <w:drawing>
          <wp:inline distT="0" distB="0" distL="0" distR="0" wp14:anchorId="594156DA" wp14:editId="4D59593F">
            <wp:extent cx="4291965" cy="1848474"/>
            <wp:effectExtent l="19050" t="19050" r="1333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3787" cy="1853566"/>
                    </a:xfrm>
                    <a:prstGeom prst="rect">
                      <a:avLst/>
                    </a:prstGeom>
                    <a:ln>
                      <a:solidFill>
                        <a:schemeClr val="tx1"/>
                      </a:solidFill>
                    </a:ln>
                  </pic:spPr>
                </pic:pic>
              </a:graphicData>
            </a:graphic>
          </wp:inline>
        </w:drawing>
      </w:r>
    </w:p>
    <w:p w:rsidR="00BE3395" w:rsidRDefault="00054A22" w:rsidP="00BE3395">
      <w:r>
        <w:t xml:space="preserve">And now, let us finally create the </w:t>
      </w:r>
      <w:proofErr w:type="gramStart"/>
      <w:r w:rsidRPr="00054A22">
        <w:rPr>
          <w:rFonts w:ascii="Consolas" w:hAnsi="Consolas"/>
          <w:b/>
        </w:rPr>
        <w:t>update(</w:t>
      </w:r>
      <w:proofErr w:type="gramEnd"/>
      <w:r w:rsidRPr="00054A22">
        <w:rPr>
          <w:rFonts w:ascii="Consolas" w:hAnsi="Consolas"/>
          <w:b/>
        </w:rPr>
        <w:t>)</w:t>
      </w:r>
      <w:r>
        <w:t xml:space="preserve"> method, that just calls the other two</w:t>
      </w:r>
    </w:p>
    <w:p w:rsidR="00054A22" w:rsidRDefault="00054A22" w:rsidP="00BE3395">
      <w:r>
        <w:rPr>
          <w:noProof/>
        </w:rPr>
        <w:drawing>
          <wp:inline distT="0" distB="0" distL="0" distR="0" wp14:anchorId="770314A0" wp14:editId="4B250843">
            <wp:extent cx="4269105" cy="959652"/>
            <wp:effectExtent l="19050" t="19050" r="17145"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8222" cy="961701"/>
                    </a:xfrm>
                    <a:prstGeom prst="rect">
                      <a:avLst/>
                    </a:prstGeom>
                    <a:ln>
                      <a:solidFill>
                        <a:schemeClr val="tx1"/>
                      </a:solidFill>
                    </a:ln>
                  </pic:spPr>
                </pic:pic>
              </a:graphicData>
            </a:graphic>
          </wp:inline>
        </w:drawing>
      </w:r>
    </w:p>
    <w:p w:rsidR="00BE3395" w:rsidRDefault="004B469D" w:rsidP="00106750">
      <w:r>
        <w:t xml:space="preserve">Now, return to the </w:t>
      </w:r>
      <w:r w:rsidRPr="004B469D">
        <w:rPr>
          <w:b/>
        </w:rPr>
        <w:t>main</w:t>
      </w:r>
      <w:r>
        <w:t xml:space="preserve"> file and </w:t>
      </w:r>
      <w:r w:rsidRPr="004B469D">
        <w:rPr>
          <w:b/>
        </w:rPr>
        <w:t>uncomment</w:t>
      </w:r>
      <w:r>
        <w:t xml:space="preserve"> the part with the </w:t>
      </w:r>
      <w:r w:rsidRPr="004B469D">
        <w:rPr>
          <w:b/>
        </w:rPr>
        <w:t>update of the ball</w:t>
      </w:r>
      <w:r>
        <w:t xml:space="preserve"> (since we already implemented all of it)</w:t>
      </w:r>
    </w:p>
    <w:p w:rsidR="004B469D" w:rsidRDefault="004B469D" w:rsidP="00106750">
      <w:r>
        <w:rPr>
          <w:noProof/>
        </w:rPr>
        <w:lastRenderedPageBreak/>
        <w:drawing>
          <wp:inline distT="0" distB="0" distL="0" distR="0" wp14:anchorId="2BA2C7CB" wp14:editId="5444A489">
            <wp:extent cx="4122420" cy="644946"/>
            <wp:effectExtent l="19050" t="19050" r="1143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3710" cy="656099"/>
                    </a:xfrm>
                    <a:prstGeom prst="rect">
                      <a:avLst/>
                    </a:prstGeom>
                    <a:ln>
                      <a:solidFill>
                        <a:schemeClr val="tx1"/>
                      </a:solidFill>
                    </a:ln>
                  </pic:spPr>
                </pic:pic>
              </a:graphicData>
            </a:graphic>
          </wp:inline>
        </w:drawing>
      </w:r>
    </w:p>
    <w:p w:rsidR="004B469D" w:rsidRDefault="004B469D" w:rsidP="00106750">
      <w:r>
        <w:t>If you start the game now you can see the ball moving</w:t>
      </w:r>
    </w:p>
    <w:p w:rsidR="007201A9" w:rsidRDefault="007201A9" w:rsidP="007201A9">
      <w:pPr>
        <w:pStyle w:val="Heading3"/>
      </w:pPr>
      <w:r>
        <w:t>The player.py File</w:t>
      </w:r>
    </w:p>
    <w:p w:rsidR="004B469D" w:rsidRDefault="007201A9" w:rsidP="00106750">
      <w:r>
        <w:t xml:space="preserve">In the </w:t>
      </w:r>
      <w:r w:rsidRPr="007201A9">
        <w:rPr>
          <w:rFonts w:ascii="Consolas" w:hAnsi="Consolas"/>
          <w:b/>
        </w:rPr>
        <w:t>player.py</w:t>
      </w:r>
      <w:r>
        <w:t xml:space="preserve"> file we only need to implement the </w:t>
      </w:r>
      <w:proofErr w:type="gramStart"/>
      <w:r w:rsidRPr="007201A9">
        <w:rPr>
          <w:rFonts w:ascii="Consolas" w:hAnsi="Consolas"/>
          <w:b/>
        </w:rPr>
        <w:t>move(</w:t>
      </w:r>
      <w:proofErr w:type="gramEnd"/>
      <w:r w:rsidRPr="007201A9">
        <w:rPr>
          <w:rFonts w:ascii="Consolas" w:hAnsi="Consolas"/>
          <w:b/>
        </w:rPr>
        <w:t>)</w:t>
      </w:r>
      <w:r>
        <w:t xml:space="preserve"> method. It should check if the direction given is </w:t>
      </w:r>
      <w:r w:rsidRPr="007201A9">
        <w:rPr>
          <w:b/>
        </w:rPr>
        <w:t>left</w:t>
      </w:r>
      <w:r>
        <w:t xml:space="preserve"> or </w:t>
      </w:r>
      <w:r w:rsidRPr="007201A9">
        <w:rPr>
          <w:b/>
        </w:rPr>
        <w:t>right</w:t>
      </w:r>
      <w:r>
        <w:t xml:space="preserve"> and </w:t>
      </w:r>
      <w:r w:rsidRPr="007201A9">
        <w:rPr>
          <w:b/>
        </w:rPr>
        <w:t>change the position</w:t>
      </w:r>
      <w:r>
        <w:t xml:space="preserve"> of the player with </w:t>
      </w:r>
      <w:r w:rsidRPr="007201A9">
        <w:rPr>
          <w:b/>
        </w:rPr>
        <w:t>10 units</w:t>
      </w:r>
    </w:p>
    <w:p w:rsidR="007201A9" w:rsidRDefault="007201A9" w:rsidP="00106750">
      <w:r>
        <w:rPr>
          <w:noProof/>
        </w:rPr>
        <w:drawing>
          <wp:inline distT="0" distB="0" distL="0" distR="0" wp14:anchorId="106A694F" wp14:editId="2D617334">
            <wp:extent cx="5227320" cy="1428260"/>
            <wp:effectExtent l="19050" t="19050" r="1143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7686" cy="1433825"/>
                    </a:xfrm>
                    <a:prstGeom prst="rect">
                      <a:avLst/>
                    </a:prstGeom>
                    <a:ln>
                      <a:solidFill>
                        <a:schemeClr val="tx1"/>
                      </a:solidFill>
                    </a:ln>
                  </pic:spPr>
                </pic:pic>
              </a:graphicData>
            </a:graphic>
          </wp:inline>
        </w:drawing>
      </w:r>
    </w:p>
    <w:p w:rsidR="007201A9" w:rsidRDefault="007201A9" w:rsidP="00106750">
      <w:r>
        <w:t xml:space="preserve">Now </w:t>
      </w:r>
      <w:r w:rsidRPr="007201A9">
        <w:rPr>
          <w:b/>
        </w:rPr>
        <w:t>uncomment</w:t>
      </w:r>
      <w:r>
        <w:t xml:space="preserve"> the </w:t>
      </w:r>
      <w:r w:rsidRPr="007201A9">
        <w:rPr>
          <w:b/>
        </w:rPr>
        <w:t>rest of the code</w:t>
      </w:r>
      <w:r>
        <w:t xml:space="preserve"> in the </w:t>
      </w:r>
      <w:r w:rsidRPr="007201A9">
        <w:rPr>
          <w:b/>
        </w:rPr>
        <w:t>main</w:t>
      </w:r>
      <w:r>
        <w:t xml:space="preserve"> file and run the game.</w:t>
      </w:r>
    </w:p>
    <w:p w:rsidR="007201A9" w:rsidRPr="00E025C2" w:rsidRDefault="007201A9" w:rsidP="00106750">
      <w:r>
        <w:rPr>
          <w:noProof/>
        </w:rPr>
        <w:drawing>
          <wp:inline distT="0" distB="0" distL="0" distR="0" wp14:anchorId="7C0F0B69" wp14:editId="53B3ADB6">
            <wp:extent cx="5227320" cy="2786496"/>
            <wp:effectExtent l="19050" t="19050" r="1143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6277" cy="2791271"/>
                    </a:xfrm>
                    <a:prstGeom prst="rect">
                      <a:avLst/>
                    </a:prstGeom>
                    <a:ln>
                      <a:solidFill>
                        <a:schemeClr val="tx1"/>
                      </a:solidFill>
                    </a:ln>
                  </pic:spPr>
                </pic:pic>
              </a:graphicData>
            </a:graphic>
          </wp:inline>
        </w:drawing>
      </w:r>
      <w:bookmarkStart w:id="0" w:name="_GoBack"/>
      <w:bookmarkEnd w:id="0"/>
    </w:p>
    <w:sectPr w:rsidR="007201A9" w:rsidRPr="00E025C2">
      <w:footerReference w:type="default" r:id="rId3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206" w:rsidRDefault="001B6206" w:rsidP="00CD5174">
      <w:pPr>
        <w:spacing w:before="0" w:after="0" w:line="240" w:lineRule="auto"/>
      </w:pPr>
      <w:r>
        <w:separator/>
      </w:r>
    </w:p>
  </w:endnote>
  <w:endnote w:type="continuationSeparator" w:id="0">
    <w:p w:rsidR="001B6206" w:rsidRDefault="001B6206" w:rsidP="00CD51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CC2" w:rsidRPr="00AC77AD" w:rsidRDefault="00101CC2" w:rsidP="005F464A">
    <w:pPr>
      <w:pStyle w:val="Footer"/>
    </w:pPr>
    <w:r>
      <w:rPr>
        <w:noProof/>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7ED5104" wp14:editId="5649C3D2">
          <wp:extent cx="1419225" cy="352425"/>
          <wp:effectExtent l="0" t="0" r="9525" b="9525"/>
          <wp:docPr id="23" name="Picture 23"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580825D"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01CC2" w:rsidRPr="008C2B83" w:rsidRDefault="00101CC2" w:rsidP="005F46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201A9">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201A9">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632804"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101CC2" w:rsidRPr="008C2B83" w:rsidRDefault="00101CC2" w:rsidP="005F46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201A9">
                      <w:rPr>
                        <w:noProof/>
                        <w:sz w:val="18"/>
                        <w:szCs w:val="18"/>
                      </w:rPr>
                      <w:t>11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201A9">
                      <w:rPr>
                        <w:noProof/>
                        <w:sz w:val="18"/>
                        <w:szCs w:val="18"/>
                      </w:rPr>
                      <w:t>12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01CC2" w:rsidRDefault="00101CC2" w:rsidP="005F46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A65DFF"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101CC2" w:rsidRDefault="00101CC2" w:rsidP="005F46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01CC2" w:rsidRDefault="00101CC2" w:rsidP="005F464A">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01CC2" w:rsidRDefault="00101CC2" w:rsidP="005F464A">
                          <w:pPr>
                            <w:spacing w:after="0" w:line="240" w:lineRule="auto"/>
                            <w:ind w:left="567" w:firstLine="340"/>
                            <w:rPr>
                              <w:sz w:val="19"/>
                              <w:szCs w:val="19"/>
                            </w:rPr>
                          </w:pPr>
                          <w:r w:rsidRPr="00D94A22">
                            <w:rPr>
                              <w:noProof/>
                              <w:sz w:val="20"/>
                              <w:szCs w:val="20"/>
                            </w:rPr>
                            <w:drawing>
                              <wp:inline distT="0" distB="0" distL="0" distR="0" wp14:anchorId="3B526BEF" wp14:editId="64037368">
                                <wp:extent cx="167005" cy="203387"/>
                                <wp:effectExtent l="0" t="0" r="4445" b="635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36F56D6" wp14:editId="11634BD4">
                                <wp:extent cx="171450" cy="205105"/>
                                <wp:effectExtent l="0" t="0" r="0" b="4445"/>
                                <wp:docPr id="28" name="Picture 2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960AFB3" wp14:editId="7D413BE4">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AA3A02D" wp14:editId="0244AC0D">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F893010" wp14:editId="6D059846">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AAFAAB2" wp14:editId="10342C7C">
                                <wp:extent cx="190500" cy="190500"/>
                                <wp:effectExtent l="0" t="0" r="0" b="0"/>
                                <wp:docPr id="29" name="Picture 2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3C9B3EE7" wp14:editId="2AC9040D">
                                <wp:extent cx="176530" cy="176530"/>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CAD4248" wp14:editId="1DD4C303">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4A1180" wp14:editId="628E12F2">
                                <wp:extent cx="215153" cy="209247"/>
                                <wp:effectExtent l="0" t="0" r="0" b="635"/>
                                <wp:docPr id="33" name="Picture 3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F79B7A2" wp14:editId="7B86CD5D">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77209C7" id="Text Box 2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AirTGEDAIA&#10;APsDAAAOAAAAAAAAAAAAAAAAAC4CAABkcnMvZTJvRG9jLnhtbFBLAQItABQABgAIAAAAIQAvUk2p&#10;3wAAAAoBAAAPAAAAAAAAAAAAAAAAAGYEAABkcnMvZG93bnJldi54bWxQSwUGAAAAAAQABADzAAAA&#10;cgUAAAAA&#10;" filled="f" stroked="f">
              <v:textbox inset=".5mm,1.2mm,.5mm,.5mm">
                <w:txbxContent>
                  <w:p w:rsidR="00101CC2" w:rsidRDefault="00101CC2" w:rsidP="005F464A">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01CC2" w:rsidRDefault="00101CC2" w:rsidP="005F464A">
                    <w:pPr>
                      <w:spacing w:after="0" w:line="240" w:lineRule="auto"/>
                      <w:ind w:left="567" w:firstLine="340"/>
                      <w:rPr>
                        <w:sz w:val="19"/>
                        <w:szCs w:val="19"/>
                      </w:rPr>
                    </w:pPr>
                    <w:r w:rsidRPr="00D94A22">
                      <w:rPr>
                        <w:noProof/>
                        <w:sz w:val="20"/>
                        <w:szCs w:val="20"/>
                      </w:rPr>
                      <w:drawing>
                        <wp:inline distT="0" distB="0" distL="0" distR="0" wp14:anchorId="3B526BEF" wp14:editId="64037368">
                          <wp:extent cx="167005" cy="203387"/>
                          <wp:effectExtent l="0" t="0" r="4445" b="635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36F56D6" wp14:editId="11634BD4">
                          <wp:extent cx="171450" cy="205105"/>
                          <wp:effectExtent l="0" t="0" r="0" b="4445"/>
                          <wp:docPr id="28" name="Picture 2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960AFB3" wp14:editId="7D413BE4">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4AA3A02D" wp14:editId="0244AC0D">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F893010" wp14:editId="6D059846">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AAFAAB2" wp14:editId="10342C7C">
                          <wp:extent cx="190500" cy="190500"/>
                          <wp:effectExtent l="0" t="0" r="0" b="0"/>
                          <wp:docPr id="29" name="Picture 2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3C9B3EE7" wp14:editId="2AC9040D">
                          <wp:extent cx="176530" cy="176530"/>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CAD4248" wp14:editId="1DD4C303">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4A1180" wp14:editId="628E12F2">
                          <wp:extent cx="215153" cy="209247"/>
                          <wp:effectExtent l="0" t="0" r="0" b="635"/>
                          <wp:docPr id="33" name="Picture 3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F79B7A2" wp14:editId="7B86CD5D">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101CC2" w:rsidRDefault="00101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206" w:rsidRDefault="001B6206" w:rsidP="00CD5174">
      <w:pPr>
        <w:spacing w:before="0" w:after="0" w:line="240" w:lineRule="auto"/>
      </w:pPr>
      <w:r>
        <w:separator/>
      </w:r>
    </w:p>
  </w:footnote>
  <w:footnote w:type="continuationSeparator" w:id="0">
    <w:p w:rsidR="001B6206" w:rsidRDefault="001B6206" w:rsidP="00CD51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15:restartNumberingAfterBreak="0">
    <w:nsid w:val="0E1F6625"/>
    <w:multiLevelType w:val="hybridMultilevel"/>
    <w:tmpl w:val="D940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47B15"/>
    <w:multiLevelType w:val="hybridMultilevel"/>
    <w:tmpl w:val="1D9C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9555D"/>
    <w:multiLevelType w:val="hybridMultilevel"/>
    <w:tmpl w:val="9378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D60F5"/>
    <w:multiLevelType w:val="hybridMultilevel"/>
    <w:tmpl w:val="AB4AC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03910"/>
    <w:multiLevelType w:val="hybridMultilevel"/>
    <w:tmpl w:val="B9CA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C51146"/>
    <w:multiLevelType w:val="hybridMultilevel"/>
    <w:tmpl w:val="DF9E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F3F46"/>
    <w:multiLevelType w:val="hybridMultilevel"/>
    <w:tmpl w:val="23C23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B5E81"/>
    <w:multiLevelType w:val="hybridMultilevel"/>
    <w:tmpl w:val="CC16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370DA4"/>
    <w:multiLevelType w:val="hybridMultilevel"/>
    <w:tmpl w:val="FC6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9" w15:restartNumberingAfterBreak="0">
    <w:nsid w:val="5CB97964"/>
    <w:multiLevelType w:val="hybridMultilevel"/>
    <w:tmpl w:val="9494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A114CB"/>
    <w:multiLevelType w:val="hybridMultilevel"/>
    <w:tmpl w:val="AA4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40117A"/>
    <w:multiLevelType w:val="hybridMultilevel"/>
    <w:tmpl w:val="69927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F119F"/>
    <w:multiLevelType w:val="hybridMultilevel"/>
    <w:tmpl w:val="83CC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4"/>
  </w:num>
  <w:num w:numId="4">
    <w:abstractNumId w:val="10"/>
  </w:num>
  <w:num w:numId="5">
    <w:abstractNumId w:val="9"/>
  </w:num>
  <w:num w:numId="6">
    <w:abstractNumId w:val="19"/>
  </w:num>
  <w:num w:numId="7">
    <w:abstractNumId w:val="1"/>
  </w:num>
  <w:num w:numId="8">
    <w:abstractNumId w:val="11"/>
  </w:num>
  <w:num w:numId="9">
    <w:abstractNumId w:val="7"/>
  </w:num>
  <w:num w:numId="10">
    <w:abstractNumId w:val="22"/>
  </w:num>
  <w:num w:numId="11">
    <w:abstractNumId w:val="23"/>
  </w:num>
  <w:num w:numId="12">
    <w:abstractNumId w:val="17"/>
  </w:num>
  <w:num w:numId="13">
    <w:abstractNumId w:val="6"/>
  </w:num>
  <w:num w:numId="14">
    <w:abstractNumId w:val="15"/>
  </w:num>
  <w:num w:numId="15">
    <w:abstractNumId w:val="0"/>
  </w:num>
  <w:num w:numId="16">
    <w:abstractNumId w:val="12"/>
  </w:num>
  <w:num w:numId="17">
    <w:abstractNumId w:val="27"/>
  </w:num>
  <w:num w:numId="18">
    <w:abstractNumId w:val="28"/>
  </w:num>
  <w:num w:numId="19">
    <w:abstractNumId w:val="18"/>
  </w:num>
  <w:num w:numId="20">
    <w:abstractNumId w:val="14"/>
  </w:num>
  <w:num w:numId="21">
    <w:abstractNumId w:val="20"/>
  </w:num>
  <w:num w:numId="22">
    <w:abstractNumId w:val="29"/>
  </w:num>
  <w:num w:numId="23">
    <w:abstractNumId w:val="26"/>
  </w:num>
  <w:num w:numId="24">
    <w:abstractNumId w:val="8"/>
  </w:num>
  <w:num w:numId="25">
    <w:abstractNumId w:val="25"/>
  </w:num>
  <w:num w:numId="26">
    <w:abstractNumId w:val="24"/>
  </w:num>
  <w:num w:numId="27">
    <w:abstractNumId w:val="2"/>
  </w:num>
  <w:num w:numId="28">
    <w:abstractNumId w:val="21"/>
  </w:num>
  <w:num w:numId="29">
    <w:abstractNumId w:val="5"/>
  </w:num>
  <w:num w:numId="3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01"/>
    <w:rsid w:val="00054A22"/>
    <w:rsid w:val="00070DD4"/>
    <w:rsid w:val="0009045E"/>
    <w:rsid w:val="00090CF6"/>
    <w:rsid w:val="000955FC"/>
    <w:rsid w:val="000B11D4"/>
    <w:rsid w:val="000C6E97"/>
    <w:rsid w:val="000E6EF8"/>
    <w:rsid w:val="001014D7"/>
    <w:rsid w:val="00101CC2"/>
    <w:rsid w:val="00104CA7"/>
    <w:rsid w:val="00106750"/>
    <w:rsid w:val="00112E70"/>
    <w:rsid w:val="0012053E"/>
    <w:rsid w:val="00121230"/>
    <w:rsid w:val="00126BA9"/>
    <w:rsid w:val="00144326"/>
    <w:rsid w:val="00156B69"/>
    <w:rsid w:val="00167B0D"/>
    <w:rsid w:val="00176ACF"/>
    <w:rsid w:val="001860C9"/>
    <w:rsid w:val="001B54BA"/>
    <w:rsid w:val="001B6206"/>
    <w:rsid w:val="001C583B"/>
    <w:rsid w:val="001D116C"/>
    <w:rsid w:val="001D6A9E"/>
    <w:rsid w:val="001E6ADA"/>
    <w:rsid w:val="001E707D"/>
    <w:rsid w:val="001E7133"/>
    <w:rsid w:val="00232532"/>
    <w:rsid w:val="00240F01"/>
    <w:rsid w:val="00246C38"/>
    <w:rsid w:val="00247872"/>
    <w:rsid w:val="00266733"/>
    <w:rsid w:val="002750E4"/>
    <w:rsid w:val="002808D3"/>
    <w:rsid w:val="00293DAE"/>
    <w:rsid w:val="00296D1E"/>
    <w:rsid w:val="002D169C"/>
    <w:rsid w:val="003358AD"/>
    <w:rsid w:val="0036613B"/>
    <w:rsid w:val="00375EDB"/>
    <w:rsid w:val="00380129"/>
    <w:rsid w:val="00384F71"/>
    <w:rsid w:val="003A13B2"/>
    <w:rsid w:val="003C36BE"/>
    <w:rsid w:val="003D17A3"/>
    <w:rsid w:val="003D4364"/>
    <w:rsid w:val="00413EC1"/>
    <w:rsid w:val="004350FD"/>
    <w:rsid w:val="004458BC"/>
    <w:rsid w:val="004510D5"/>
    <w:rsid w:val="00470F35"/>
    <w:rsid w:val="00476618"/>
    <w:rsid w:val="00487759"/>
    <w:rsid w:val="004945EA"/>
    <w:rsid w:val="0049511E"/>
    <w:rsid w:val="004B469D"/>
    <w:rsid w:val="004C3F38"/>
    <w:rsid w:val="005228A1"/>
    <w:rsid w:val="00545AE1"/>
    <w:rsid w:val="005A5607"/>
    <w:rsid w:val="005B6250"/>
    <w:rsid w:val="005D2693"/>
    <w:rsid w:val="005F464A"/>
    <w:rsid w:val="0060554F"/>
    <w:rsid w:val="00641C05"/>
    <w:rsid w:val="006516A8"/>
    <w:rsid w:val="00667209"/>
    <w:rsid w:val="00670294"/>
    <w:rsid w:val="00691663"/>
    <w:rsid w:val="006D492E"/>
    <w:rsid w:val="00710052"/>
    <w:rsid w:val="007201A9"/>
    <w:rsid w:val="007574AD"/>
    <w:rsid w:val="00760A39"/>
    <w:rsid w:val="00762A17"/>
    <w:rsid w:val="00763AB1"/>
    <w:rsid w:val="00786151"/>
    <w:rsid w:val="007978EF"/>
    <w:rsid w:val="007D0B8F"/>
    <w:rsid w:val="007D5964"/>
    <w:rsid w:val="007E46CC"/>
    <w:rsid w:val="00834ACF"/>
    <w:rsid w:val="00841588"/>
    <w:rsid w:val="00857300"/>
    <w:rsid w:val="0085796D"/>
    <w:rsid w:val="00872148"/>
    <w:rsid w:val="0087291C"/>
    <w:rsid w:val="00872FD2"/>
    <w:rsid w:val="0087494D"/>
    <w:rsid w:val="00876285"/>
    <w:rsid w:val="0088540D"/>
    <w:rsid w:val="008A6139"/>
    <w:rsid w:val="00937889"/>
    <w:rsid w:val="00967F8A"/>
    <w:rsid w:val="0098603C"/>
    <w:rsid w:val="009967F7"/>
    <w:rsid w:val="009A4812"/>
    <w:rsid w:val="009B6D64"/>
    <w:rsid w:val="00A0007C"/>
    <w:rsid w:val="00A0765A"/>
    <w:rsid w:val="00A07B6D"/>
    <w:rsid w:val="00A12991"/>
    <w:rsid w:val="00A201E9"/>
    <w:rsid w:val="00A2467B"/>
    <w:rsid w:val="00A555D1"/>
    <w:rsid w:val="00A81FFA"/>
    <w:rsid w:val="00AF1ED0"/>
    <w:rsid w:val="00B132F2"/>
    <w:rsid w:val="00B26EEA"/>
    <w:rsid w:val="00B36271"/>
    <w:rsid w:val="00B6216A"/>
    <w:rsid w:val="00B80885"/>
    <w:rsid w:val="00BA6EF2"/>
    <w:rsid w:val="00BE3395"/>
    <w:rsid w:val="00C02306"/>
    <w:rsid w:val="00C42278"/>
    <w:rsid w:val="00C44445"/>
    <w:rsid w:val="00C56F66"/>
    <w:rsid w:val="00C60738"/>
    <w:rsid w:val="00CB4B3A"/>
    <w:rsid w:val="00CC7DCA"/>
    <w:rsid w:val="00CD5174"/>
    <w:rsid w:val="00CE362E"/>
    <w:rsid w:val="00CF5671"/>
    <w:rsid w:val="00D41E9B"/>
    <w:rsid w:val="00D50BD8"/>
    <w:rsid w:val="00D66E80"/>
    <w:rsid w:val="00D97BB3"/>
    <w:rsid w:val="00DC3A10"/>
    <w:rsid w:val="00DD484A"/>
    <w:rsid w:val="00E019DA"/>
    <w:rsid w:val="00E025C2"/>
    <w:rsid w:val="00E107C1"/>
    <w:rsid w:val="00E21798"/>
    <w:rsid w:val="00E302A8"/>
    <w:rsid w:val="00E42FB9"/>
    <w:rsid w:val="00E625CB"/>
    <w:rsid w:val="00E754AC"/>
    <w:rsid w:val="00E811F9"/>
    <w:rsid w:val="00EA6110"/>
    <w:rsid w:val="00ED5D4B"/>
    <w:rsid w:val="00F05676"/>
    <w:rsid w:val="00FC4AC3"/>
    <w:rsid w:val="00FD095A"/>
    <w:rsid w:val="00FE695A"/>
    <w:rsid w:val="00FF3022"/>
    <w:rsid w:val="00FF4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D36EC"/>
  <w15:chartTrackingRefBased/>
  <w15:docId w15:val="{38036999-DD4A-4D77-B0D5-7C0D6AC0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C05"/>
    <w:pPr>
      <w:spacing w:before="80" w:after="120" w:line="276" w:lineRule="auto"/>
    </w:pPr>
  </w:style>
  <w:style w:type="paragraph" w:styleId="Heading1">
    <w:name w:val="heading 1"/>
    <w:basedOn w:val="Normal"/>
    <w:next w:val="Normal"/>
    <w:link w:val="Heading1Char"/>
    <w:uiPriority w:val="9"/>
    <w:qFormat/>
    <w:rsid w:val="00641C0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41C05"/>
    <w:pPr>
      <w:keepNext/>
      <w:keepLines/>
      <w:numPr>
        <w:numId w:val="1"/>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641C05"/>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641C05"/>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641C05"/>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rsid w:val="00641C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41C05"/>
  </w:style>
  <w:style w:type="character" w:customStyle="1" w:styleId="Heading1Char">
    <w:name w:val="Heading 1 Char"/>
    <w:basedOn w:val="DefaultParagraphFont"/>
    <w:link w:val="Heading1"/>
    <w:uiPriority w:val="9"/>
    <w:rsid w:val="00641C05"/>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41C05"/>
    <w:rPr>
      <w:rFonts w:eastAsiaTheme="majorEastAsia" w:cstheme="majorBidi"/>
      <w:b/>
      <w:bCs/>
      <w:color w:val="7C380A"/>
      <w:sz w:val="36"/>
      <w:szCs w:val="36"/>
    </w:rPr>
  </w:style>
  <w:style w:type="character" w:customStyle="1" w:styleId="Heading3Char">
    <w:name w:val="Heading 3 Char"/>
    <w:basedOn w:val="DefaultParagraphFont"/>
    <w:link w:val="Heading3"/>
    <w:uiPriority w:val="9"/>
    <w:rsid w:val="00641C05"/>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641C05"/>
    <w:rPr>
      <w:rFonts w:eastAsiaTheme="majorEastAsia" w:cstheme="majorBidi"/>
      <w:b/>
      <w:iCs/>
      <w:color w:val="A34A0D"/>
      <w:sz w:val="28"/>
    </w:rPr>
  </w:style>
  <w:style w:type="character" w:customStyle="1" w:styleId="Heading5Char">
    <w:name w:val="Heading 5 Char"/>
    <w:basedOn w:val="DefaultParagraphFont"/>
    <w:link w:val="Heading5"/>
    <w:uiPriority w:val="9"/>
    <w:semiHidden/>
    <w:rsid w:val="00641C05"/>
    <w:rPr>
      <w:rFonts w:eastAsiaTheme="majorEastAsia" w:cstheme="majorBidi"/>
      <w:b/>
      <w:color w:val="B2500E"/>
    </w:rPr>
  </w:style>
  <w:style w:type="paragraph" w:styleId="Header">
    <w:name w:val="header"/>
    <w:basedOn w:val="Normal"/>
    <w:link w:val="HeaderChar"/>
    <w:uiPriority w:val="99"/>
    <w:unhideWhenUsed/>
    <w:rsid w:val="0064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C05"/>
  </w:style>
  <w:style w:type="paragraph" w:styleId="Footer">
    <w:name w:val="footer"/>
    <w:basedOn w:val="Normal"/>
    <w:link w:val="FooterChar"/>
    <w:uiPriority w:val="99"/>
    <w:unhideWhenUsed/>
    <w:rsid w:val="0064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C05"/>
  </w:style>
  <w:style w:type="paragraph" w:styleId="BalloonText">
    <w:name w:val="Balloon Text"/>
    <w:basedOn w:val="Normal"/>
    <w:link w:val="BalloonTextChar"/>
    <w:uiPriority w:val="99"/>
    <w:semiHidden/>
    <w:unhideWhenUsed/>
    <w:rsid w:val="00641C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C05"/>
    <w:rPr>
      <w:rFonts w:ascii="Tahoma" w:hAnsi="Tahoma" w:cs="Tahoma"/>
      <w:sz w:val="16"/>
      <w:szCs w:val="16"/>
    </w:rPr>
  </w:style>
  <w:style w:type="character" w:styleId="Hyperlink">
    <w:name w:val="Hyperlink"/>
    <w:basedOn w:val="DefaultParagraphFont"/>
    <w:uiPriority w:val="99"/>
    <w:unhideWhenUsed/>
    <w:rsid w:val="00641C05"/>
    <w:rPr>
      <w:color w:val="0563C1" w:themeColor="hyperlink"/>
      <w:u w:val="single"/>
    </w:rPr>
  </w:style>
  <w:style w:type="paragraph" w:styleId="NormalWeb">
    <w:name w:val="Normal (Web)"/>
    <w:basedOn w:val="Normal"/>
    <w:uiPriority w:val="99"/>
    <w:semiHidden/>
    <w:unhideWhenUsed/>
    <w:rsid w:val="00641C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1C05"/>
    <w:rPr>
      <w:b/>
      <w:bCs/>
    </w:rPr>
  </w:style>
  <w:style w:type="paragraph" w:styleId="ListParagraph">
    <w:name w:val="List Paragraph"/>
    <w:basedOn w:val="Normal"/>
    <w:link w:val="ListParagraphChar"/>
    <w:uiPriority w:val="34"/>
    <w:qFormat/>
    <w:rsid w:val="00641C05"/>
    <w:pPr>
      <w:ind w:left="720"/>
      <w:contextualSpacing/>
    </w:pPr>
  </w:style>
  <w:style w:type="character" w:styleId="FollowedHyperlink">
    <w:name w:val="FollowedHyperlink"/>
    <w:basedOn w:val="DefaultParagraphFont"/>
    <w:uiPriority w:val="99"/>
    <w:semiHidden/>
    <w:unhideWhenUsed/>
    <w:rsid w:val="00641C05"/>
    <w:rPr>
      <w:color w:val="954F72" w:themeColor="followedHyperlink"/>
      <w:u w:val="single"/>
    </w:rPr>
  </w:style>
  <w:style w:type="paragraph" w:customStyle="1" w:styleId="Code">
    <w:name w:val="Code"/>
    <w:basedOn w:val="Normal"/>
    <w:link w:val="CodeChar"/>
    <w:qFormat/>
    <w:rsid w:val="00641C05"/>
    <w:rPr>
      <w:rFonts w:ascii="Consolas" w:hAnsi="Consolas"/>
      <w:b/>
      <w:noProof/>
    </w:rPr>
  </w:style>
  <w:style w:type="character" w:customStyle="1" w:styleId="CodeChar">
    <w:name w:val="Code Char"/>
    <w:basedOn w:val="DefaultParagraphFont"/>
    <w:link w:val="Code"/>
    <w:rsid w:val="00641C05"/>
    <w:rPr>
      <w:rFonts w:ascii="Consolas" w:hAnsi="Consolas"/>
      <w:b/>
      <w:noProof/>
    </w:rPr>
  </w:style>
  <w:style w:type="table" w:styleId="TableGrid">
    <w:name w:val="Table Grid"/>
    <w:basedOn w:val="TableNormal"/>
    <w:uiPriority w:val="59"/>
    <w:rsid w:val="00641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41C05"/>
  </w:style>
  <w:style w:type="table" w:customStyle="1" w:styleId="TableGrid1">
    <w:name w:val="Table Grid1"/>
    <w:basedOn w:val="TableNormal"/>
    <w:next w:val="TableGrid"/>
    <w:uiPriority w:val="59"/>
    <w:rsid w:val="00641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41C0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41C05"/>
    <w:rPr>
      <w:color w:val="605E5C"/>
      <w:shd w:val="clear" w:color="auto" w:fill="E1DFDD"/>
    </w:rPr>
  </w:style>
  <w:style w:type="paragraph" w:styleId="HTMLPreformatted">
    <w:name w:val="HTML Preformatted"/>
    <w:basedOn w:val="Normal"/>
    <w:link w:val="HTMLPreformattedChar"/>
    <w:uiPriority w:val="99"/>
    <w:semiHidden/>
    <w:unhideWhenUsed/>
    <w:rsid w:val="00834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ACF"/>
    <w:rPr>
      <w:rFonts w:ascii="Courier New" w:eastAsia="Times New Roman" w:hAnsi="Courier New" w:cs="Courier New"/>
      <w:sz w:val="20"/>
      <w:szCs w:val="20"/>
    </w:rPr>
  </w:style>
  <w:style w:type="paragraph" w:styleId="NoSpacing">
    <w:name w:val="No Spacing"/>
    <w:uiPriority w:val="1"/>
    <w:qFormat/>
    <w:rsid w:val="001E6A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144">
      <w:bodyDiv w:val="1"/>
      <w:marLeft w:val="0"/>
      <w:marRight w:val="0"/>
      <w:marTop w:val="0"/>
      <w:marBottom w:val="0"/>
      <w:divBdr>
        <w:top w:val="none" w:sz="0" w:space="0" w:color="auto"/>
        <w:left w:val="none" w:sz="0" w:space="0" w:color="auto"/>
        <w:bottom w:val="none" w:sz="0" w:space="0" w:color="auto"/>
        <w:right w:val="none" w:sz="0" w:space="0" w:color="auto"/>
      </w:divBdr>
    </w:div>
    <w:div w:id="365830707">
      <w:bodyDiv w:val="1"/>
      <w:marLeft w:val="0"/>
      <w:marRight w:val="0"/>
      <w:marTop w:val="0"/>
      <w:marBottom w:val="0"/>
      <w:divBdr>
        <w:top w:val="none" w:sz="0" w:space="0" w:color="auto"/>
        <w:left w:val="none" w:sz="0" w:space="0" w:color="auto"/>
        <w:bottom w:val="none" w:sz="0" w:space="0" w:color="auto"/>
        <w:right w:val="none" w:sz="0" w:space="0" w:color="auto"/>
      </w:divBdr>
      <w:divsChild>
        <w:div w:id="644118650">
          <w:marLeft w:val="720"/>
          <w:marRight w:val="0"/>
          <w:marTop w:val="120"/>
          <w:marBottom w:val="120"/>
          <w:divBdr>
            <w:top w:val="none" w:sz="0" w:space="0" w:color="auto"/>
            <w:left w:val="none" w:sz="0" w:space="0" w:color="auto"/>
            <w:bottom w:val="none" w:sz="0" w:space="0" w:color="auto"/>
            <w:right w:val="none" w:sz="0" w:space="0" w:color="auto"/>
          </w:divBdr>
        </w:div>
        <w:div w:id="390467636">
          <w:marLeft w:val="720"/>
          <w:marRight w:val="0"/>
          <w:marTop w:val="120"/>
          <w:marBottom w:val="120"/>
          <w:divBdr>
            <w:top w:val="none" w:sz="0" w:space="0" w:color="auto"/>
            <w:left w:val="none" w:sz="0" w:space="0" w:color="auto"/>
            <w:bottom w:val="none" w:sz="0" w:space="0" w:color="auto"/>
            <w:right w:val="none" w:sz="0" w:space="0" w:color="auto"/>
          </w:divBdr>
        </w:div>
        <w:div w:id="579488878">
          <w:marLeft w:val="720"/>
          <w:marRight w:val="0"/>
          <w:marTop w:val="120"/>
          <w:marBottom w:val="120"/>
          <w:divBdr>
            <w:top w:val="none" w:sz="0" w:space="0" w:color="auto"/>
            <w:left w:val="none" w:sz="0" w:space="0" w:color="auto"/>
            <w:bottom w:val="none" w:sz="0" w:space="0" w:color="auto"/>
            <w:right w:val="none" w:sz="0" w:space="0" w:color="auto"/>
          </w:divBdr>
        </w:div>
        <w:div w:id="1748764218">
          <w:marLeft w:val="720"/>
          <w:marRight w:val="0"/>
          <w:marTop w:val="120"/>
          <w:marBottom w:val="120"/>
          <w:divBdr>
            <w:top w:val="none" w:sz="0" w:space="0" w:color="auto"/>
            <w:left w:val="none" w:sz="0" w:space="0" w:color="auto"/>
            <w:bottom w:val="none" w:sz="0" w:space="0" w:color="auto"/>
            <w:right w:val="none" w:sz="0" w:space="0" w:color="auto"/>
          </w:divBdr>
        </w:div>
        <w:div w:id="2138596433">
          <w:marLeft w:val="720"/>
          <w:marRight w:val="0"/>
          <w:marTop w:val="120"/>
          <w:marBottom w:val="120"/>
          <w:divBdr>
            <w:top w:val="none" w:sz="0" w:space="0" w:color="auto"/>
            <w:left w:val="none" w:sz="0" w:space="0" w:color="auto"/>
            <w:bottom w:val="none" w:sz="0" w:space="0" w:color="auto"/>
            <w:right w:val="none" w:sz="0" w:space="0" w:color="auto"/>
          </w:divBdr>
        </w:div>
      </w:divsChild>
    </w:div>
    <w:div w:id="395398847">
      <w:bodyDiv w:val="1"/>
      <w:marLeft w:val="0"/>
      <w:marRight w:val="0"/>
      <w:marTop w:val="0"/>
      <w:marBottom w:val="0"/>
      <w:divBdr>
        <w:top w:val="none" w:sz="0" w:space="0" w:color="auto"/>
        <w:left w:val="none" w:sz="0" w:space="0" w:color="auto"/>
        <w:bottom w:val="none" w:sz="0" w:space="0" w:color="auto"/>
        <w:right w:val="none" w:sz="0" w:space="0" w:color="auto"/>
      </w:divBdr>
    </w:div>
    <w:div w:id="414673969">
      <w:bodyDiv w:val="1"/>
      <w:marLeft w:val="0"/>
      <w:marRight w:val="0"/>
      <w:marTop w:val="0"/>
      <w:marBottom w:val="0"/>
      <w:divBdr>
        <w:top w:val="none" w:sz="0" w:space="0" w:color="auto"/>
        <w:left w:val="none" w:sz="0" w:space="0" w:color="auto"/>
        <w:bottom w:val="none" w:sz="0" w:space="0" w:color="auto"/>
        <w:right w:val="none" w:sz="0" w:space="0" w:color="auto"/>
      </w:divBdr>
    </w:div>
    <w:div w:id="426654653">
      <w:bodyDiv w:val="1"/>
      <w:marLeft w:val="0"/>
      <w:marRight w:val="0"/>
      <w:marTop w:val="0"/>
      <w:marBottom w:val="0"/>
      <w:divBdr>
        <w:top w:val="none" w:sz="0" w:space="0" w:color="auto"/>
        <w:left w:val="none" w:sz="0" w:space="0" w:color="auto"/>
        <w:bottom w:val="none" w:sz="0" w:space="0" w:color="auto"/>
        <w:right w:val="none" w:sz="0" w:space="0" w:color="auto"/>
      </w:divBdr>
    </w:div>
    <w:div w:id="440337991">
      <w:bodyDiv w:val="1"/>
      <w:marLeft w:val="0"/>
      <w:marRight w:val="0"/>
      <w:marTop w:val="0"/>
      <w:marBottom w:val="0"/>
      <w:divBdr>
        <w:top w:val="none" w:sz="0" w:space="0" w:color="auto"/>
        <w:left w:val="none" w:sz="0" w:space="0" w:color="auto"/>
        <w:bottom w:val="none" w:sz="0" w:space="0" w:color="auto"/>
        <w:right w:val="none" w:sz="0" w:space="0" w:color="auto"/>
      </w:divBdr>
      <w:divsChild>
        <w:div w:id="1404177781">
          <w:marLeft w:val="720"/>
          <w:marRight w:val="0"/>
          <w:marTop w:val="120"/>
          <w:marBottom w:val="120"/>
          <w:divBdr>
            <w:top w:val="none" w:sz="0" w:space="0" w:color="auto"/>
            <w:left w:val="none" w:sz="0" w:space="0" w:color="auto"/>
            <w:bottom w:val="none" w:sz="0" w:space="0" w:color="auto"/>
            <w:right w:val="none" w:sz="0" w:space="0" w:color="auto"/>
          </w:divBdr>
        </w:div>
        <w:div w:id="1946109537">
          <w:marLeft w:val="720"/>
          <w:marRight w:val="0"/>
          <w:marTop w:val="120"/>
          <w:marBottom w:val="120"/>
          <w:divBdr>
            <w:top w:val="none" w:sz="0" w:space="0" w:color="auto"/>
            <w:left w:val="none" w:sz="0" w:space="0" w:color="auto"/>
            <w:bottom w:val="none" w:sz="0" w:space="0" w:color="auto"/>
            <w:right w:val="none" w:sz="0" w:space="0" w:color="auto"/>
          </w:divBdr>
        </w:div>
        <w:div w:id="862673585">
          <w:marLeft w:val="720"/>
          <w:marRight w:val="0"/>
          <w:marTop w:val="120"/>
          <w:marBottom w:val="120"/>
          <w:divBdr>
            <w:top w:val="none" w:sz="0" w:space="0" w:color="auto"/>
            <w:left w:val="none" w:sz="0" w:space="0" w:color="auto"/>
            <w:bottom w:val="none" w:sz="0" w:space="0" w:color="auto"/>
            <w:right w:val="none" w:sz="0" w:space="0" w:color="auto"/>
          </w:divBdr>
        </w:div>
        <w:div w:id="1546746962">
          <w:marLeft w:val="720"/>
          <w:marRight w:val="0"/>
          <w:marTop w:val="120"/>
          <w:marBottom w:val="120"/>
          <w:divBdr>
            <w:top w:val="none" w:sz="0" w:space="0" w:color="auto"/>
            <w:left w:val="none" w:sz="0" w:space="0" w:color="auto"/>
            <w:bottom w:val="none" w:sz="0" w:space="0" w:color="auto"/>
            <w:right w:val="none" w:sz="0" w:space="0" w:color="auto"/>
          </w:divBdr>
        </w:div>
        <w:div w:id="287589108">
          <w:marLeft w:val="720"/>
          <w:marRight w:val="0"/>
          <w:marTop w:val="120"/>
          <w:marBottom w:val="120"/>
          <w:divBdr>
            <w:top w:val="none" w:sz="0" w:space="0" w:color="auto"/>
            <w:left w:val="none" w:sz="0" w:space="0" w:color="auto"/>
            <w:bottom w:val="none" w:sz="0" w:space="0" w:color="auto"/>
            <w:right w:val="none" w:sz="0" w:space="0" w:color="auto"/>
          </w:divBdr>
        </w:div>
        <w:div w:id="881288443">
          <w:marLeft w:val="720"/>
          <w:marRight w:val="0"/>
          <w:marTop w:val="120"/>
          <w:marBottom w:val="120"/>
          <w:divBdr>
            <w:top w:val="none" w:sz="0" w:space="0" w:color="auto"/>
            <w:left w:val="none" w:sz="0" w:space="0" w:color="auto"/>
            <w:bottom w:val="none" w:sz="0" w:space="0" w:color="auto"/>
            <w:right w:val="none" w:sz="0" w:space="0" w:color="auto"/>
          </w:divBdr>
        </w:div>
      </w:divsChild>
    </w:div>
    <w:div w:id="595674782">
      <w:bodyDiv w:val="1"/>
      <w:marLeft w:val="0"/>
      <w:marRight w:val="0"/>
      <w:marTop w:val="0"/>
      <w:marBottom w:val="0"/>
      <w:divBdr>
        <w:top w:val="none" w:sz="0" w:space="0" w:color="auto"/>
        <w:left w:val="none" w:sz="0" w:space="0" w:color="auto"/>
        <w:bottom w:val="none" w:sz="0" w:space="0" w:color="auto"/>
        <w:right w:val="none" w:sz="0" w:space="0" w:color="auto"/>
      </w:divBdr>
    </w:div>
    <w:div w:id="653800237">
      <w:bodyDiv w:val="1"/>
      <w:marLeft w:val="0"/>
      <w:marRight w:val="0"/>
      <w:marTop w:val="0"/>
      <w:marBottom w:val="0"/>
      <w:divBdr>
        <w:top w:val="none" w:sz="0" w:space="0" w:color="auto"/>
        <w:left w:val="none" w:sz="0" w:space="0" w:color="auto"/>
        <w:bottom w:val="none" w:sz="0" w:space="0" w:color="auto"/>
        <w:right w:val="none" w:sz="0" w:space="0" w:color="auto"/>
      </w:divBdr>
    </w:div>
    <w:div w:id="868839015">
      <w:bodyDiv w:val="1"/>
      <w:marLeft w:val="0"/>
      <w:marRight w:val="0"/>
      <w:marTop w:val="0"/>
      <w:marBottom w:val="0"/>
      <w:divBdr>
        <w:top w:val="none" w:sz="0" w:space="0" w:color="auto"/>
        <w:left w:val="none" w:sz="0" w:space="0" w:color="auto"/>
        <w:bottom w:val="none" w:sz="0" w:space="0" w:color="auto"/>
        <w:right w:val="none" w:sz="0" w:space="0" w:color="auto"/>
      </w:divBdr>
    </w:div>
    <w:div w:id="910890573">
      <w:bodyDiv w:val="1"/>
      <w:marLeft w:val="0"/>
      <w:marRight w:val="0"/>
      <w:marTop w:val="0"/>
      <w:marBottom w:val="0"/>
      <w:divBdr>
        <w:top w:val="none" w:sz="0" w:space="0" w:color="auto"/>
        <w:left w:val="none" w:sz="0" w:space="0" w:color="auto"/>
        <w:bottom w:val="none" w:sz="0" w:space="0" w:color="auto"/>
        <w:right w:val="none" w:sz="0" w:space="0" w:color="auto"/>
      </w:divBdr>
    </w:div>
    <w:div w:id="1296833091">
      <w:bodyDiv w:val="1"/>
      <w:marLeft w:val="0"/>
      <w:marRight w:val="0"/>
      <w:marTop w:val="0"/>
      <w:marBottom w:val="0"/>
      <w:divBdr>
        <w:top w:val="none" w:sz="0" w:space="0" w:color="auto"/>
        <w:left w:val="none" w:sz="0" w:space="0" w:color="auto"/>
        <w:bottom w:val="none" w:sz="0" w:space="0" w:color="auto"/>
        <w:right w:val="none" w:sz="0" w:space="0" w:color="auto"/>
      </w:divBdr>
    </w:div>
    <w:div w:id="1441072967">
      <w:bodyDiv w:val="1"/>
      <w:marLeft w:val="0"/>
      <w:marRight w:val="0"/>
      <w:marTop w:val="0"/>
      <w:marBottom w:val="0"/>
      <w:divBdr>
        <w:top w:val="none" w:sz="0" w:space="0" w:color="auto"/>
        <w:left w:val="none" w:sz="0" w:space="0" w:color="auto"/>
        <w:bottom w:val="none" w:sz="0" w:space="0" w:color="auto"/>
        <w:right w:val="none" w:sz="0" w:space="0" w:color="auto"/>
      </w:divBdr>
      <w:divsChild>
        <w:div w:id="1607273689">
          <w:marLeft w:val="720"/>
          <w:marRight w:val="0"/>
          <w:marTop w:val="120"/>
          <w:marBottom w:val="120"/>
          <w:divBdr>
            <w:top w:val="none" w:sz="0" w:space="0" w:color="auto"/>
            <w:left w:val="none" w:sz="0" w:space="0" w:color="auto"/>
            <w:bottom w:val="none" w:sz="0" w:space="0" w:color="auto"/>
            <w:right w:val="none" w:sz="0" w:space="0" w:color="auto"/>
          </w:divBdr>
        </w:div>
        <w:div w:id="973024502">
          <w:marLeft w:val="720"/>
          <w:marRight w:val="0"/>
          <w:marTop w:val="120"/>
          <w:marBottom w:val="120"/>
          <w:divBdr>
            <w:top w:val="none" w:sz="0" w:space="0" w:color="auto"/>
            <w:left w:val="none" w:sz="0" w:space="0" w:color="auto"/>
            <w:bottom w:val="none" w:sz="0" w:space="0" w:color="auto"/>
            <w:right w:val="none" w:sz="0" w:space="0" w:color="auto"/>
          </w:divBdr>
        </w:div>
        <w:div w:id="417597456">
          <w:marLeft w:val="720"/>
          <w:marRight w:val="0"/>
          <w:marTop w:val="120"/>
          <w:marBottom w:val="120"/>
          <w:divBdr>
            <w:top w:val="none" w:sz="0" w:space="0" w:color="auto"/>
            <w:left w:val="none" w:sz="0" w:space="0" w:color="auto"/>
            <w:bottom w:val="none" w:sz="0" w:space="0" w:color="auto"/>
            <w:right w:val="none" w:sz="0" w:space="0" w:color="auto"/>
          </w:divBdr>
        </w:div>
        <w:div w:id="26026969">
          <w:marLeft w:val="720"/>
          <w:marRight w:val="0"/>
          <w:marTop w:val="120"/>
          <w:marBottom w:val="120"/>
          <w:divBdr>
            <w:top w:val="none" w:sz="0" w:space="0" w:color="auto"/>
            <w:left w:val="none" w:sz="0" w:space="0" w:color="auto"/>
            <w:bottom w:val="none" w:sz="0" w:space="0" w:color="auto"/>
            <w:right w:val="none" w:sz="0" w:space="0" w:color="auto"/>
          </w:divBdr>
        </w:div>
      </w:divsChild>
    </w:div>
    <w:div w:id="1443958958">
      <w:bodyDiv w:val="1"/>
      <w:marLeft w:val="0"/>
      <w:marRight w:val="0"/>
      <w:marTop w:val="0"/>
      <w:marBottom w:val="0"/>
      <w:divBdr>
        <w:top w:val="none" w:sz="0" w:space="0" w:color="auto"/>
        <w:left w:val="none" w:sz="0" w:space="0" w:color="auto"/>
        <w:bottom w:val="none" w:sz="0" w:space="0" w:color="auto"/>
        <w:right w:val="none" w:sz="0" w:space="0" w:color="auto"/>
      </w:divBdr>
      <w:divsChild>
        <w:div w:id="1371686038">
          <w:marLeft w:val="0"/>
          <w:marRight w:val="0"/>
          <w:marTop w:val="0"/>
          <w:marBottom w:val="0"/>
          <w:divBdr>
            <w:top w:val="none" w:sz="0" w:space="0" w:color="auto"/>
            <w:left w:val="none" w:sz="0" w:space="0" w:color="auto"/>
            <w:bottom w:val="none" w:sz="0" w:space="0" w:color="auto"/>
            <w:right w:val="none" w:sz="0" w:space="0" w:color="auto"/>
          </w:divBdr>
          <w:divsChild>
            <w:div w:id="856430667">
              <w:marLeft w:val="0"/>
              <w:marRight w:val="0"/>
              <w:marTop w:val="0"/>
              <w:marBottom w:val="0"/>
              <w:divBdr>
                <w:top w:val="none" w:sz="0" w:space="0" w:color="auto"/>
                <w:left w:val="none" w:sz="0" w:space="0" w:color="auto"/>
                <w:bottom w:val="none" w:sz="0" w:space="0" w:color="auto"/>
                <w:right w:val="none" w:sz="0" w:space="0" w:color="auto"/>
              </w:divBdr>
            </w:div>
            <w:div w:id="254483980">
              <w:marLeft w:val="0"/>
              <w:marRight w:val="0"/>
              <w:marTop w:val="0"/>
              <w:marBottom w:val="0"/>
              <w:divBdr>
                <w:top w:val="none" w:sz="0" w:space="0" w:color="auto"/>
                <w:left w:val="none" w:sz="0" w:space="0" w:color="auto"/>
                <w:bottom w:val="none" w:sz="0" w:space="0" w:color="auto"/>
                <w:right w:val="none" w:sz="0" w:space="0" w:color="auto"/>
              </w:divBdr>
            </w:div>
            <w:div w:id="1256136009">
              <w:marLeft w:val="0"/>
              <w:marRight w:val="0"/>
              <w:marTop w:val="0"/>
              <w:marBottom w:val="0"/>
              <w:divBdr>
                <w:top w:val="none" w:sz="0" w:space="0" w:color="auto"/>
                <w:left w:val="none" w:sz="0" w:space="0" w:color="auto"/>
                <w:bottom w:val="none" w:sz="0" w:space="0" w:color="auto"/>
                <w:right w:val="none" w:sz="0" w:space="0" w:color="auto"/>
              </w:divBdr>
            </w:div>
            <w:div w:id="178004611">
              <w:marLeft w:val="0"/>
              <w:marRight w:val="0"/>
              <w:marTop w:val="0"/>
              <w:marBottom w:val="0"/>
              <w:divBdr>
                <w:top w:val="none" w:sz="0" w:space="0" w:color="auto"/>
                <w:left w:val="none" w:sz="0" w:space="0" w:color="auto"/>
                <w:bottom w:val="none" w:sz="0" w:space="0" w:color="auto"/>
                <w:right w:val="none" w:sz="0" w:space="0" w:color="auto"/>
              </w:divBdr>
            </w:div>
            <w:div w:id="418721293">
              <w:marLeft w:val="0"/>
              <w:marRight w:val="0"/>
              <w:marTop w:val="0"/>
              <w:marBottom w:val="0"/>
              <w:divBdr>
                <w:top w:val="none" w:sz="0" w:space="0" w:color="auto"/>
                <w:left w:val="none" w:sz="0" w:space="0" w:color="auto"/>
                <w:bottom w:val="none" w:sz="0" w:space="0" w:color="auto"/>
                <w:right w:val="none" w:sz="0" w:space="0" w:color="auto"/>
              </w:divBdr>
            </w:div>
            <w:div w:id="881668989">
              <w:marLeft w:val="0"/>
              <w:marRight w:val="0"/>
              <w:marTop w:val="0"/>
              <w:marBottom w:val="0"/>
              <w:divBdr>
                <w:top w:val="none" w:sz="0" w:space="0" w:color="auto"/>
                <w:left w:val="none" w:sz="0" w:space="0" w:color="auto"/>
                <w:bottom w:val="none" w:sz="0" w:space="0" w:color="auto"/>
                <w:right w:val="none" w:sz="0" w:space="0" w:color="auto"/>
              </w:divBdr>
            </w:div>
            <w:div w:id="1456749175">
              <w:marLeft w:val="0"/>
              <w:marRight w:val="0"/>
              <w:marTop w:val="0"/>
              <w:marBottom w:val="0"/>
              <w:divBdr>
                <w:top w:val="none" w:sz="0" w:space="0" w:color="auto"/>
                <w:left w:val="none" w:sz="0" w:space="0" w:color="auto"/>
                <w:bottom w:val="none" w:sz="0" w:space="0" w:color="auto"/>
                <w:right w:val="none" w:sz="0" w:space="0" w:color="auto"/>
              </w:divBdr>
            </w:div>
            <w:div w:id="1992758275">
              <w:marLeft w:val="0"/>
              <w:marRight w:val="0"/>
              <w:marTop w:val="0"/>
              <w:marBottom w:val="0"/>
              <w:divBdr>
                <w:top w:val="none" w:sz="0" w:space="0" w:color="auto"/>
                <w:left w:val="none" w:sz="0" w:space="0" w:color="auto"/>
                <w:bottom w:val="none" w:sz="0" w:space="0" w:color="auto"/>
                <w:right w:val="none" w:sz="0" w:space="0" w:color="auto"/>
              </w:divBdr>
            </w:div>
            <w:div w:id="1233078094">
              <w:marLeft w:val="0"/>
              <w:marRight w:val="0"/>
              <w:marTop w:val="0"/>
              <w:marBottom w:val="0"/>
              <w:divBdr>
                <w:top w:val="none" w:sz="0" w:space="0" w:color="auto"/>
                <w:left w:val="none" w:sz="0" w:space="0" w:color="auto"/>
                <w:bottom w:val="none" w:sz="0" w:space="0" w:color="auto"/>
                <w:right w:val="none" w:sz="0" w:space="0" w:color="auto"/>
              </w:divBdr>
            </w:div>
            <w:div w:id="272976668">
              <w:marLeft w:val="0"/>
              <w:marRight w:val="0"/>
              <w:marTop w:val="0"/>
              <w:marBottom w:val="0"/>
              <w:divBdr>
                <w:top w:val="none" w:sz="0" w:space="0" w:color="auto"/>
                <w:left w:val="none" w:sz="0" w:space="0" w:color="auto"/>
                <w:bottom w:val="none" w:sz="0" w:space="0" w:color="auto"/>
                <w:right w:val="none" w:sz="0" w:space="0" w:color="auto"/>
              </w:divBdr>
            </w:div>
            <w:div w:id="1194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2988">
      <w:bodyDiv w:val="1"/>
      <w:marLeft w:val="0"/>
      <w:marRight w:val="0"/>
      <w:marTop w:val="0"/>
      <w:marBottom w:val="0"/>
      <w:divBdr>
        <w:top w:val="none" w:sz="0" w:space="0" w:color="auto"/>
        <w:left w:val="none" w:sz="0" w:space="0" w:color="auto"/>
        <w:bottom w:val="none" w:sz="0" w:space="0" w:color="auto"/>
        <w:right w:val="none" w:sz="0" w:space="0" w:color="auto"/>
      </w:divBdr>
    </w:div>
    <w:div w:id="1932203294">
      <w:bodyDiv w:val="1"/>
      <w:marLeft w:val="0"/>
      <w:marRight w:val="0"/>
      <w:marTop w:val="0"/>
      <w:marBottom w:val="0"/>
      <w:divBdr>
        <w:top w:val="none" w:sz="0" w:space="0" w:color="auto"/>
        <w:left w:val="none" w:sz="0" w:space="0" w:color="auto"/>
        <w:bottom w:val="none" w:sz="0" w:space="0" w:color="auto"/>
        <w:right w:val="none" w:sz="0" w:space="0" w:color="auto"/>
      </w:divBdr>
    </w:div>
    <w:div w:id="2124374372">
      <w:bodyDiv w:val="1"/>
      <w:marLeft w:val="0"/>
      <w:marRight w:val="0"/>
      <w:marTop w:val="0"/>
      <w:marBottom w:val="0"/>
      <w:divBdr>
        <w:top w:val="none" w:sz="0" w:space="0" w:color="auto"/>
        <w:left w:val="none" w:sz="0" w:space="0" w:color="auto"/>
        <w:bottom w:val="none" w:sz="0" w:space="0" w:color="auto"/>
        <w:right w:val="none" w:sz="0" w:space="0" w:color="auto"/>
      </w:divBdr>
    </w:div>
    <w:div w:id="2125340241">
      <w:bodyDiv w:val="1"/>
      <w:marLeft w:val="0"/>
      <w:marRight w:val="0"/>
      <w:marTop w:val="0"/>
      <w:marBottom w:val="0"/>
      <w:divBdr>
        <w:top w:val="none" w:sz="0" w:space="0" w:color="auto"/>
        <w:left w:val="none" w:sz="0" w:space="0" w:color="auto"/>
        <w:bottom w:val="none" w:sz="0" w:space="0" w:color="auto"/>
        <w:right w:val="none" w:sz="0" w:space="0" w:color="auto"/>
      </w:divBdr>
      <w:divsChild>
        <w:div w:id="404691713">
          <w:marLeft w:val="0"/>
          <w:marRight w:val="0"/>
          <w:marTop w:val="0"/>
          <w:marBottom w:val="0"/>
          <w:divBdr>
            <w:top w:val="none" w:sz="0" w:space="0" w:color="auto"/>
            <w:left w:val="none" w:sz="0" w:space="0" w:color="auto"/>
            <w:bottom w:val="none" w:sz="0" w:space="0" w:color="auto"/>
            <w:right w:val="none" w:sz="0" w:space="0" w:color="auto"/>
          </w:divBdr>
          <w:divsChild>
            <w:div w:id="13651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essing.org/downloa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rocessing.org/refere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8" Type="http://schemas.openxmlformats.org/officeDocument/2006/relationships/image" Target="media/image31.png"/><Relationship Id="rId13" Type="http://schemas.openxmlformats.org/officeDocument/2006/relationships/hyperlink" Target="http://youtube.com/SoftwareUniversity" TargetMode="External"/><Relationship Id="rId18" Type="http://schemas.openxmlformats.org/officeDocument/2006/relationships/image" Target="media/image36.png"/><Relationship Id="rId26" Type="http://schemas.openxmlformats.org/officeDocument/2006/relationships/hyperlink" Target="http://creativecommons.org/licenses/by-nc-sa/4.0/" TargetMode="External"/><Relationship Id="rId3" Type="http://schemas.openxmlformats.org/officeDocument/2006/relationships/image" Target="media/image29.png"/><Relationship Id="rId21" Type="http://schemas.openxmlformats.org/officeDocument/2006/relationships/hyperlink" Target="http://github.com/softuni" TargetMode="External"/><Relationship Id="rId7" Type="http://schemas.openxmlformats.org/officeDocument/2006/relationships/image" Target="media/image30.png"/><Relationship Id="rId12" Type="http://schemas.openxmlformats.org/officeDocument/2006/relationships/image" Target="media/image3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28.png"/><Relationship Id="rId16" Type="http://schemas.openxmlformats.org/officeDocument/2006/relationships/image" Target="media/image35.png"/><Relationship Id="rId20" Type="http://schemas.openxmlformats.org/officeDocument/2006/relationships/image" Target="media/image37.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32.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4.png"/><Relationship Id="rId2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C8E8E-2A7C-4098-965D-DA60A89EA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SoftUni Template.dotx</Template>
  <TotalTime>1502</TotalTime>
  <Pages>12</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Programing Fundamentas Python- Classes and Objects</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Fundamentas Python- Classes and Objects</dc:title>
  <dc:subject/>
  <dc:creator>Tanya Staneva</dc:creator>
  <cp:keywords>programing fundamentals, python, Software University, SoftUni, programming, coding, software development, education, training, course</cp:keywords>
  <dc:description>Python Fundamentals Course @ SoftUni: https://softuni.bg/trainings/2442/python-fundamentals-september-2019</dc:description>
  <cp:lastModifiedBy>Tanya Staneva</cp:lastModifiedBy>
  <cp:revision>69</cp:revision>
  <dcterms:created xsi:type="dcterms:W3CDTF">2019-05-14T06:56:00Z</dcterms:created>
  <dcterms:modified xsi:type="dcterms:W3CDTF">2019-07-18T08:35:00Z</dcterms:modified>
</cp:coreProperties>
</file>